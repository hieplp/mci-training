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66AA" w14:textId="77777777" w:rsidR="005F2E02" w:rsidRPr="005F2E02" w:rsidRDefault="005F2E02" w:rsidP="001C3AD1">
      <w:pPr>
        <w:pStyle w:val="Heading1"/>
        <w:rPr>
          <w:lang w:val="en-US"/>
        </w:rPr>
      </w:pPr>
      <w:r w:rsidRPr="005F2E02">
        <w:rPr>
          <w:lang w:val="en-US"/>
        </w:rPr>
        <w:t>LAB 2.2 — Tối ưu hóa Context &amp; Phân tích Yêu cầu Kinh doanh (BR Analysis)</w:t>
      </w:r>
    </w:p>
    <w:p w14:paraId="051774B5" w14:textId="77777777" w:rsidR="005F2E02" w:rsidRPr="005F2E02" w:rsidRDefault="005F2E02" w:rsidP="005F2E02">
      <w:pPr>
        <w:rPr>
          <w:lang w:val="en-US"/>
        </w:rPr>
      </w:pPr>
      <w:r w:rsidRPr="005F2E02">
        <w:rPr>
          <w:i/>
          <w:iCs/>
          <w:lang w:val="en-US"/>
        </w:rPr>
        <w:t>Thuộc Section 4 — Ngày 2: Optimize what the AI can understand</w:t>
      </w:r>
    </w:p>
    <w:p w14:paraId="6FE4FB46" w14:textId="77777777" w:rsidR="005F2E02" w:rsidRPr="005F2E02" w:rsidRDefault="005F2E02" w:rsidP="001C3AD1">
      <w:pPr>
        <w:pStyle w:val="Heading2"/>
        <w:rPr>
          <w:lang w:val="en-US"/>
        </w:rPr>
      </w:pPr>
      <w:r w:rsidRPr="005F2E02">
        <w:rPr>
          <w:lang w:val="en-US"/>
        </w:rPr>
        <w:t>1. Mục tiêu bài Lab</w:t>
      </w:r>
    </w:p>
    <w:p w14:paraId="3E889D1F" w14:textId="77777777" w:rsidR="005F2E02" w:rsidRPr="005F2E02" w:rsidRDefault="005F2E02" w:rsidP="005F2E02">
      <w:pPr>
        <w:numPr>
          <w:ilvl w:val="0"/>
          <w:numId w:val="5"/>
        </w:numPr>
        <w:rPr>
          <w:lang w:val="en-US"/>
        </w:rPr>
      </w:pPr>
      <w:r w:rsidRPr="005F2E02">
        <w:rPr>
          <w:lang w:val="en-US"/>
        </w:rPr>
        <w:t>Cấu hình Custom Instructions cho Copilot ở mức độ Global và Workspace.</w:t>
      </w:r>
    </w:p>
    <w:p w14:paraId="1A008F4C" w14:textId="77777777" w:rsidR="005F2E02" w:rsidRPr="005F2E02" w:rsidRDefault="005F2E02" w:rsidP="005F2E02">
      <w:pPr>
        <w:numPr>
          <w:ilvl w:val="0"/>
          <w:numId w:val="5"/>
        </w:numPr>
        <w:rPr>
          <w:lang w:val="en-US"/>
        </w:rPr>
      </w:pPr>
      <w:r w:rsidRPr="005F2E02">
        <w:rPr>
          <w:lang w:val="en-US"/>
        </w:rPr>
        <w:t>Sử dụng Copilot như một trợ lý phân tích nghiệp vụ (Business Analysis Assistant) thay vì chỉ để viết code thuần túy.</w:t>
      </w:r>
    </w:p>
    <w:p w14:paraId="228612B4" w14:textId="77777777" w:rsidR="005F2E02" w:rsidRPr="005F2E02" w:rsidRDefault="005F2E02" w:rsidP="005F2E02">
      <w:pPr>
        <w:numPr>
          <w:ilvl w:val="0"/>
          <w:numId w:val="5"/>
        </w:numPr>
        <w:rPr>
          <w:lang w:val="en-US"/>
        </w:rPr>
      </w:pPr>
      <w:r w:rsidRPr="005F2E02">
        <w:rPr>
          <w:lang w:val="en-US"/>
        </w:rPr>
        <w:t>Thực hiện kỹ thuật AI Code Review để phát hiện các lỗi tiềm ẩn (như lộ thông tin, thiếu xác thực, SQL Injection tiềm ẩn).</w:t>
      </w:r>
    </w:p>
    <w:p w14:paraId="0C8850CC" w14:textId="77777777" w:rsidR="005F2E02" w:rsidRPr="005F2E02" w:rsidRDefault="005F2E02" w:rsidP="001C3AD1">
      <w:pPr>
        <w:pStyle w:val="Heading2"/>
        <w:rPr>
          <w:lang w:val="en-US"/>
        </w:rPr>
      </w:pPr>
      <w:r w:rsidRPr="005F2E02">
        <w:rPr>
          <w:lang w:val="en-US"/>
        </w:rPr>
        <w:t>2. Các bước thực hiện chi tiết</w:t>
      </w:r>
    </w:p>
    <w:p w14:paraId="64904792" w14:textId="77777777" w:rsidR="005F2E02" w:rsidRPr="005F2E02" w:rsidRDefault="005F2E02" w:rsidP="005F2E02">
      <w:pPr>
        <w:numPr>
          <w:ilvl w:val="0"/>
          <w:numId w:val="6"/>
        </w:numPr>
        <w:rPr>
          <w:lang w:val="en-US"/>
        </w:rPr>
      </w:pPr>
      <w:r w:rsidRPr="005F2E02">
        <w:rPr>
          <w:b/>
          <w:bCs/>
          <w:lang w:val="en-US"/>
        </w:rPr>
        <w:t>Bước 1: Cấu hình Custom Instructions</w:t>
      </w:r>
    </w:p>
    <w:p w14:paraId="0E16A55A" w14:textId="77777777" w:rsidR="005F2E02" w:rsidRPr="005F2E02" w:rsidRDefault="005F2E02" w:rsidP="005F2E02">
      <w:pPr>
        <w:numPr>
          <w:ilvl w:val="1"/>
          <w:numId w:val="6"/>
        </w:numPr>
        <w:rPr>
          <w:lang w:val="en-US"/>
        </w:rPr>
      </w:pPr>
      <w:r w:rsidRPr="005F2E02">
        <w:rPr>
          <w:lang w:val="en-US"/>
        </w:rPr>
        <w:t>Cài đặt cấu hình instructions cho IDE hoặc tạo tệp cấu hình workspace phù hợp để Copilot luôn nhận diện được vai trò và quy tắc cốt lõi ("never commit secrets", "follow docs/*").</w:t>
      </w:r>
    </w:p>
    <w:p w14:paraId="15D22419" w14:textId="77777777" w:rsidR="005F2E02" w:rsidRPr="005F2E02" w:rsidRDefault="005F2E02" w:rsidP="005F2E02">
      <w:pPr>
        <w:numPr>
          <w:ilvl w:val="0"/>
          <w:numId w:val="6"/>
        </w:numPr>
        <w:rPr>
          <w:lang w:val="en-US"/>
        </w:rPr>
      </w:pPr>
      <w:r w:rsidRPr="005F2E02">
        <w:rPr>
          <w:b/>
          <w:bCs/>
          <w:lang w:val="en-US"/>
        </w:rPr>
        <w:t>Bước 2: Phân tích yêu cầu thô (BR Analysis)</w:t>
      </w:r>
    </w:p>
    <w:p w14:paraId="39BF819D" w14:textId="77777777" w:rsidR="005F2E02" w:rsidRPr="005F2E02" w:rsidRDefault="005F2E02" w:rsidP="005F2E02">
      <w:pPr>
        <w:numPr>
          <w:ilvl w:val="1"/>
          <w:numId w:val="6"/>
        </w:numPr>
        <w:rPr>
          <w:lang w:val="en-US"/>
        </w:rPr>
      </w:pPr>
      <w:r w:rsidRPr="005F2E02">
        <w:rPr>
          <w:lang w:val="en-US"/>
        </w:rPr>
        <w:t xml:space="preserve">Đưa một đoạn mô tả yêu cầu nghiệp vụ thô (ví dụ: </w:t>
      </w:r>
      <w:r w:rsidRPr="005F2E02">
        <w:rPr>
          <w:i/>
          <w:iCs/>
          <w:lang w:val="en-US"/>
        </w:rPr>
        <w:t>"Tạo tính năng quản lý thiết bị công trường POSCO MCI cho phép thợ kỹ thuật đăng ký phiếu công việc gồm mã thiết bị, mô tả và mức độ ưu tiên"</w:t>
      </w:r>
      <w:r w:rsidRPr="005F2E02">
        <w:rPr>
          <w:lang w:val="en-US"/>
        </w:rPr>
        <w:t>).</w:t>
      </w:r>
    </w:p>
    <w:p w14:paraId="02DC3629" w14:textId="77777777" w:rsidR="005F2E02" w:rsidRPr="005F2E02" w:rsidRDefault="005F2E02" w:rsidP="005F2E02">
      <w:pPr>
        <w:numPr>
          <w:ilvl w:val="1"/>
          <w:numId w:val="6"/>
        </w:numPr>
        <w:rPr>
          <w:lang w:val="en-US"/>
        </w:rPr>
      </w:pPr>
      <w:r w:rsidRPr="005F2E02">
        <w:rPr>
          <w:lang w:val="en-US"/>
        </w:rPr>
        <w:t>Dùng Copilot để trích xuất danh sách thực thể, câu hỏi còn bỏ ngỏ, và bảng phân rã UI/Data/API vào file docs/br-analysis-wo.md.</w:t>
      </w:r>
    </w:p>
    <w:p w14:paraId="5516795E" w14:textId="77777777" w:rsidR="005F2E02" w:rsidRPr="005F2E02" w:rsidRDefault="005F2E02" w:rsidP="005F2E02">
      <w:pPr>
        <w:numPr>
          <w:ilvl w:val="0"/>
          <w:numId w:val="6"/>
        </w:numPr>
        <w:rPr>
          <w:lang w:val="en-US"/>
        </w:rPr>
      </w:pPr>
      <w:r w:rsidRPr="005F2E02">
        <w:rPr>
          <w:b/>
          <w:bCs/>
          <w:lang w:val="en-US"/>
        </w:rPr>
        <w:t>Bước 3: Thực hiện AI-Assisted Code Review</w:t>
      </w:r>
    </w:p>
    <w:p w14:paraId="5A3AE703" w14:textId="77777777" w:rsidR="005F2E02" w:rsidRPr="005F2E02" w:rsidRDefault="005F2E02" w:rsidP="005F2E02">
      <w:pPr>
        <w:numPr>
          <w:ilvl w:val="1"/>
          <w:numId w:val="6"/>
        </w:numPr>
        <w:rPr>
          <w:lang w:val="en-US"/>
        </w:rPr>
      </w:pPr>
      <w:r w:rsidRPr="005F2E02">
        <w:rPr>
          <w:lang w:val="en-US"/>
        </w:rPr>
        <w:t>Xem xét một đoạn mã "bị cài bẫy lỗi" (ví dụ mã do AI sinh ra có chèn SQL string concatenation hoặc thiếu kiểm tra quyền).</w:t>
      </w:r>
    </w:p>
    <w:p w14:paraId="20BD4318" w14:textId="39199C0B" w:rsidR="005F2E02" w:rsidRPr="005F2E02" w:rsidRDefault="005F2E02" w:rsidP="005F2E02">
      <w:pPr>
        <w:numPr>
          <w:ilvl w:val="1"/>
          <w:numId w:val="6"/>
        </w:numPr>
        <w:rPr>
          <w:lang w:val="en-US"/>
        </w:rPr>
      </w:pPr>
      <w:r w:rsidRPr="005F2E02">
        <w:rPr>
          <w:lang w:val="en-US"/>
        </w:rPr>
        <w:t xml:space="preserve">Viết tối thiểu 8 nhận xét (review comments) theo thứ tự ưu tiên: Spec delta (độ lệch đặc tả) </w:t>
      </w:r>
      <w:r w:rsidR="000B2761">
        <w:rPr>
          <w:lang w:val="en-US"/>
        </w:rPr>
        <w:t>--&gt;</w:t>
      </w:r>
      <w:r w:rsidRPr="005F2E02">
        <w:rPr>
          <w:lang w:val="en-US"/>
        </w:rPr>
        <w:t xml:space="preserve"> Bảo mật </w:t>
      </w:r>
      <w:r w:rsidR="000B2761">
        <w:rPr>
          <w:lang w:val="en-US"/>
        </w:rPr>
        <w:t>--&gt;</w:t>
      </w:r>
      <w:r w:rsidRPr="005F2E02">
        <w:rPr>
          <w:lang w:val="en-US"/>
        </w:rPr>
        <w:t xml:space="preserve"> Kiểm thử </w:t>
      </w:r>
      <w:r w:rsidR="000B2761">
        <w:rPr>
          <w:lang w:val="en-US"/>
        </w:rPr>
        <w:t>--&gt;</w:t>
      </w:r>
      <w:r w:rsidRPr="005F2E02">
        <w:rPr>
          <w:lang w:val="en-US"/>
        </w:rPr>
        <w:t xml:space="preserve"> Độ phức tạp </w:t>
      </w:r>
      <w:r w:rsidR="000B2761">
        <w:rPr>
          <w:lang w:val="en-US"/>
        </w:rPr>
        <w:t>--&gt;</w:t>
      </w:r>
      <w:r w:rsidRPr="005F2E02">
        <w:rPr>
          <w:lang w:val="en-US"/>
        </w:rPr>
        <w:t xml:space="preserve"> Phong cách.</w:t>
      </w:r>
    </w:p>
    <w:p w14:paraId="17C3C3DE" w14:textId="77777777" w:rsidR="005F2E02" w:rsidRPr="005F2E02" w:rsidRDefault="005F2E02" w:rsidP="001C3AD1">
      <w:pPr>
        <w:pStyle w:val="Heading2"/>
        <w:rPr>
          <w:lang w:val="en-US"/>
        </w:rPr>
      </w:pPr>
      <w:r w:rsidRPr="005F2E02">
        <w:rPr>
          <w:lang w:val="en-US"/>
        </w:rPr>
        <w:t>3. Tiêu chí hoàn thành (Done Criteria)</w:t>
      </w:r>
    </w:p>
    <w:p w14:paraId="4C3DCE73" w14:textId="77777777" w:rsidR="005F2E02" w:rsidRPr="005F2E02" w:rsidRDefault="005F2E02" w:rsidP="005F2E02">
      <w:pPr>
        <w:numPr>
          <w:ilvl w:val="0"/>
          <w:numId w:val="7"/>
        </w:numPr>
        <w:rPr>
          <w:lang w:val="en-US"/>
        </w:rPr>
      </w:pPr>
      <w:r w:rsidRPr="005F2E02">
        <w:rPr>
          <w:lang w:val="en-US"/>
        </w:rPr>
        <w:t>Hoàn thành file phân tích nghiệp vụ docs/br-analysis-wo.md.</w:t>
      </w:r>
    </w:p>
    <w:p w14:paraId="7A25F175" w14:textId="77777777" w:rsidR="005F2E02" w:rsidRDefault="005F2E02" w:rsidP="005F2E02">
      <w:pPr>
        <w:numPr>
          <w:ilvl w:val="0"/>
          <w:numId w:val="7"/>
        </w:numPr>
        <w:rPr>
          <w:lang w:val="en-US"/>
        </w:rPr>
      </w:pPr>
      <w:r w:rsidRPr="005F2E02">
        <w:rPr>
          <w:lang w:val="en-US"/>
        </w:rPr>
        <w:t>Hoàn thành danh sách ít nhất 8 góp ý đánh giá mã nguồn (Review comments) đối với đoạn code mẫu có lỗi bảo mật.</w:t>
      </w:r>
    </w:p>
    <w:p w14:paraId="0A97E743" w14:textId="41DC796F" w:rsidR="001C3AD1" w:rsidRDefault="001C3AD1" w:rsidP="001C3AD1">
      <w:pPr>
        <w:pStyle w:val="Heading1"/>
        <w:rPr>
          <w:lang w:val="en-US"/>
        </w:rPr>
      </w:pPr>
      <w:r>
        <w:rPr>
          <w:lang w:val="en-US"/>
        </w:rPr>
        <w:lastRenderedPageBreak/>
        <w:t>Phụ lục</w:t>
      </w:r>
    </w:p>
    <w:p w14:paraId="53D806C6" w14:textId="3EBB7A7B" w:rsidR="001C3AD1" w:rsidRDefault="001C3AD1" w:rsidP="001C3AD1">
      <w:pPr>
        <w:pStyle w:val="Heading2"/>
        <w:rPr>
          <w:lang w:val="en-US"/>
        </w:rPr>
      </w:pPr>
      <w:r w:rsidRPr="001C3AD1">
        <w:t>docs/br-analysis-wo.md</w:t>
      </w:r>
      <w:r>
        <w:rPr>
          <w:lang w:val="en-US"/>
        </w:rPr>
        <w:t>:</w:t>
      </w:r>
    </w:p>
    <w:p w14:paraId="1E1B748C" w14:textId="77777777" w:rsidR="001C3AD1" w:rsidRPr="001C3AD1" w:rsidRDefault="001C3AD1" w:rsidP="001C3AD1">
      <w:pPr>
        <w:rPr>
          <w:lang w:val="en-US"/>
        </w:rPr>
      </w:pPr>
      <w:r w:rsidRPr="001C3AD1">
        <w:rPr>
          <w:lang w:val="en-US"/>
        </w:rPr>
        <w:t>Mô tả yêu cầu thô từ Product Owner:</w:t>
      </w:r>
    </w:p>
    <w:p w14:paraId="6FDB46DD" w14:textId="1E52EFB6" w:rsidR="001C3AD1" w:rsidRPr="001C3AD1" w:rsidRDefault="001C3AD1" w:rsidP="001C3AD1">
      <w:pPr>
        <w:pStyle w:val="Content"/>
        <w:rPr>
          <w:lang w:val="en-US"/>
        </w:rPr>
      </w:pPr>
      <w:r w:rsidRPr="001C3AD1">
        <w:rPr>
          <w:highlight w:val="yellow"/>
          <w:lang w:val="en-US"/>
        </w:rPr>
        <w:t>"Dự án POSCO MCI: Cần làm gấp tính năng Quản lý Phiếu công việc (Work Order) trên ứng dụng di động cho thợ kỹ thuật ở công trường. Thợ vào app nhập mã thiết bị (equipment_id), chọn mức độ ưu tiên (low, medium, high, urgent) và viết mô tả công việc (description). Hệ thống lưu lại và hiển thị danh sách cho quản đốc xem. Yêu cầu làm nhanh trong tuần này, không cần phân quyền phức tạp vì ai đăng nhập app công trường cũng là thợ, miễn là nhập đúng mã thiết bị đang hoạt động."</w:t>
      </w:r>
    </w:p>
    <w:p w14:paraId="48846E98" w14:textId="19AECE0D" w:rsidR="001C3AD1" w:rsidRDefault="001C3AD1" w:rsidP="001C3AD1">
      <w:pPr>
        <w:pStyle w:val="Heading2"/>
        <w:rPr>
          <w:lang w:val="en-US"/>
        </w:rPr>
      </w:pPr>
      <w:r w:rsidRPr="001C3AD1">
        <w:t>Dữ liệu mẫu (Java/Spring Boot) cho Bước 3: AI-Assisted Code Review</w:t>
      </w:r>
    </w:p>
    <w:p w14:paraId="2EAE6158" w14:textId="77777777" w:rsidR="001C3AD1" w:rsidRPr="001C3AD1" w:rsidRDefault="001C3AD1" w:rsidP="001C3AD1">
      <w:pPr>
        <w:pStyle w:val="Code1-Python"/>
        <w:rPr>
          <w:sz w:val="22"/>
          <w:szCs w:val="22"/>
        </w:rPr>
      </w:pPr>
      <w:r w:rsidRPr="001C3AD1">
        <w:rPr>
          <w:sz w:val="22"/>
          <w:szCs w:val="22"/>
        </w:rPr>
        <w:t>package com.posco.mci.controller;</w:t>
      </w:r>
    </w:p>
    <w:p w14:paraId="72D94B3A" w14:textId="77777777" w:rsidR="001C3AD1" w:rsidRPr="001C3AD1" w:rsidRDefault="001C3AD1" w:rsidP="001C3AD1">
      <w:pPr>
        <w:pStyle w:val="Code1-Python"/>
        <w:rPr>
          <w:sz w:val="22"/>
          <w:szCs w:val="22"/>
        </w:rPr>
      </w:pPr>
    </w:p>
    <w:p w14:paraId="1527DD3E" w14:textId="77777777" w:rsidR="001C3AD1" w:rsidRPr="001C3AD1" w:rsidRDefault="001C3AD1" w:rsidP="001C3AD1">
      <w:pPr>
        <w:pStyle w:val="Code1-Python"/>
        <w:rPr>
          <w:sz w:val="22"/>
          <w:szCs w:val="22"/>
        </w:rPr>
      </w:pPr>
      <w:r w:rsidRPr="001C3AD1">
        <w:rPr>
          <w:sz w:val="22"/>
          <w:szCs w:val="22"/>
        </w:rPr>
        <w:t>import org.springframework.beans.factory.annotation.Autowired;</w:t>
      </w:r>
    </w:p>
    <w:p w14:paraId="355F6007" w14:textId="77777777" w:rsidR="001C3AD1" w:rsidRPr="001C3AD1" w:rsidRDefault="001C3AD1" w:rsidP="001C3AD1">
      <w:pPr>
        <w:pStyle w:val="Code1-Python"/>
        <w:rPr>
          <w:sz w:val="22"/>
          <w:szCs w:val="22"/>
        </w:rPr>
      </w:pPr>
      <w:r w:rsidRPr="001C3AD1">
        <w:rPr>
          <w:sz w:val="22"/>
          <w:szCs w:val="22"/>
        </w:rPr>
        <w:t>import org.springframework.http.ResponseEntity;</w:t>
      </w:r>
    </w:p>
    <w:p w14:paraId="26F3B17B" w14:textId="77777777" w:rsidR="001C3AD1" w:rsidRPr="001C3AD1" w:rsidRDefault="001C3AD1" w:rsidP="001C3AD1">
      <w:pPr>
        <w:pStyle w:val="Code1-Python"/>
        <w:rPr>
          <w:sz w:val="22"/>
          <w:szCs w:val="22"/>
        </w:rPr>
      </w:pPr>
      <w:r w:rsidRPr="001C3AD1">
        <w:rPr>
          <w:sz w:val="22"/>
          <w:szCs w:val="22"/>
        </w:rPr>
        <w:t>import org.springframework.web.bind.annotation.*;</w:t>
      </w:r>
    </w:p>
    <w:p w14:paraId="6DEC735A" w14:textId="77777777" w:rsidR="001C3AD1" w:rsidRPr="001C3AD1" w:rsidRDefault="001C3AD1" w:rsidP="001C3AD1">
      <w:pPr>
        <w:pStyle w:val="Code1-Python"/>
        <w:rPr>
          <w:sz w:val="22"/>
          <w:szCs w:val="22"/>
        </w:rPr>
      </w:pPr>
      <w:r w:rsidRPr="001C3AD1">
        <w:rPr>
          <w:sz w:val="22"/>
          <w:szCs w:val="22"/>
        </w:rPr>
        <w:t>import javax.sql.DataSource;</w:t>
      </w:r>
    </w:p>
    <w:p w14:paraId="23124254" w14:textId="77777777" w:rsidR="001C3AD1" w:rsidRPr="001C3AD1" w:rsidRDefault="001C3AD1" w:rsidP="001C3AD1">
      <w:pPr>
        <w:pStyle w:val="Code1-Python"/>
        <w:rPr>
          <w:sz w:val="22"/>
          <w:szCs w:val="22"/>
        </w:rPr>
      </w:pPr>
      <w:r w:rsidRPr="001C3AD1">
        <w:rPr>
          <w:sz w:val="22"/>
          <w:szCs w:val="22"/>
        </w:rPr>
        <w:t>import java.sql.Connection;</w:t>
      </w:r>
    </w:p>
    <w:p w14:paraId="0E874318" w14:textId="77777777" w:rsidR="001C3AD1" w:rsidRPr="001C3AD1" w:rsidRDefault="001C3AD1" w:rsidP="001C3AD1">
      <w:pPr>
        <w:pStyle w:val="Code1-Python"/>
        <w:rPr>
          <w:sz w:val="22"/>
          <w:szCs w:val="22"/>
        </w:rPr>
      </w:pPr>
      <w:r w:rsidRPr="001C3AD1">
        <w:rPr>
          <w:sz w:val="22"/>
          <w:szCs w:val="22"/>
        </w:rPr>
        <w:t>import java.sql.Statement;</w:t>
      </w:r>
    </w:p>
    <w:p w14:paraId="7625BA7F" w14:textId="77777777" w:rsidR="001C3AD1" w:rsidRPr="001C3AD1" w:rsidRDefault="001C3AD1" w:rsidP="001C3AD1">
      <w:pPr>
        <w:pStyle w:val="Code1-Python"/>
        <w:rPr>
          <w:sz w:val="22"/>
          <w:szCs w:val="22"/>
        </w:rPr>
      </w:pPr>
    </w:p>
    <w:p w14:paraId="20707E9E" w14:textId="77777777" w:rsidR="001C3AD1" w:rsidRPr="001C3AD1" w:rsidRDefault="001C3AD1" w:rsidP="001C3AD1">
      <w:pPr>
        <w:pStyle w:val="Code1-Python"/>
        <w:rPr>
          <w:sz w:val="22"/>
          <w:szCs w:val="22"/>
        </w:rPr>
      </w:pPr>
      <w:r w:rsidRPr="001C3AD1">
        <w:rPr>
          <w:sz w:val="22"/>
          <w:szCs w:val="22"/>
        </w:rPr>
        <w:t>@RestController</w:t>
      </w:r>
    </w:p>
    <w:p w14:paraId="16B63D35" w14:textId="77777777" w:rsidR="001C3AD1" w:rsidRPr="001C3AD1" w:rsidRDefault="001C3AD1" w:rsidP="001C3AD1">
      <w:pPr>
        <w:pStyle w:val="Code1-Python"/>
        <w:rPr>
          <w:sz w:val="22"/>
          <w:szCs w:val="22"/>
        </w:rPr>
      </w:pPr>
      <w:r w:rsidRPr="001C3AD1">
        <w:rPr>
          <w:sz w:val="22"/>
          <w:szCs w:val="22"/>
        </w:rPr>
        <w:t>@RequestMapping("/api/work-orders")</w:t>
      </w:r>
    </w:p>
    <w:p w14:paraId="6856CA81" w14:textId="77777777" w:rsidR="001C3AD1" w:rsidRPr="001C3AD1" w:rsidRDefault="001C3AD1" w:rsidP="001C3AD1">
      <w:pPr>
        <w:pStyle w:val="Code1-Python"/>
        <w:rPr>
          <w:sz w:val="22"/>
          <w:szCs w:val="22"/>
        </w:rPr>
      </w:pPr>
      <w:r w:rsidRPr="001C3AD1">
        <w:rPr>
          <w:sz w:val="22"/>
          <w:szCs w:val="22"/>
        </w:rPr>
        <w:t>public class WorkOrderController {</w:t>
      </w:r>
    </w:p>
    <w:p w14:paraId="64A3B62A" w14:textId="77777777" w:rsidR="001C3AD1" w:rsidRPr="001C3AD1" w:rsidRDefault="001C3AD1" w:rsidP="001C3AD1">
      <w:pPr>
        <w:pStyle w:val="Code1-Python"/>
        <w:rPr>
          <w:sz w:val="22"/>
          <w:szCs w:val="22"/>
        </w:rPr>
      </w:pPr>
    </w:p>
    <w:p w14:paraId="77905A65" w14:textId="77777777" w:rsidR="001C3AD1" w:rsidRPr="001C3AD1" w:rsidRDefault="001C3AD1" w:rsidP="001C3AD1">
      <w:pPr>
        <w:pStyle w:val="Code1-Python"/>
        <w:rPr>
          <w:sz w:val="22"/>
          <w:szCs w:val="22"/>
        </w:rPr>
      </w:pPr>
      <w:r w:rsidRPr="001C3AD1">
        <w:rPr>
          <w:sz w:val="22"/>
          <w:szCs w:val="22"/>
        </w:rPr>
        <w:t xml:space="preserve">    @Autowired</w:t>
      </w:r>
    </w:p>
    <w:p w14:paraId="77E8DF88" w14:textId="77777777" w:rsidR="001C3AD1" w:rsidRPr="001C3AD1" w:rsidRDefault="001C3AD1" w:rsidP="001C3AD1">
      <w:pPr>
        <w:pStyle w:val="Code1-Python"/>
        <w:rPr>
          <w:sz w:val="22"/>
          <w:szCs w:val="22"/>
        </w:rPr>
      </w:pPr>
      <w:r w:rsidRPr="001C3AD1">
        <w:rPr>
          <w:sz w:val="22"/>
          <w:szCs w:val="22"/>
        </w:rPr>
        <w:t xml:space="preserve">    private DataSource dataSource;</w:t>
      </w:r>
    </w:p>
    <w:p w14:paraId="3BD45493" w14:textId="77777777" w:rsidR="001C3AD1" w:rsidRPr="001C3AD1" w:rsidRDefault="001C3AD1" w:rsidP="001C3AD1">
      <w:pPr>
        <w:pStyle w:val="Code1-Python"/>
        <w:rPr>
          <w:sz w:val="22"/>
          <w:szCs w:val="22"/>
        </w:rPr>
      </w:pPr>
    </w:p>
    <w:p w14:paraId="5BBD6218" w14:textId="77777777" w:rsidR="001C3AD1" w:rsidRPr="001C3AD1" w:rsidRDefault="001C3AD1" w:rsidP="001C3AD1">
      <w:pPr>
        <w:pStyle w:val="Code1-Python"/>
        <w:rPr>
          <w:sz w:val="22"/>
          <w:szCs w:val="22"/>
        </w:rPr>
      </w:pPr>
      <w:r w:rsidRPr="001C3AD1">
        <w:rPr>
          <w:sz w:val="22"/>
          <w:szCs w:val="22"/>
        </w:rPr>
        <w:t xml:space="preserve">    // Khóa bí mật cấu hình cứng trong code</w:t>
      </w:r>
    </w:p>
    <w:p w14:paraId="0B6912A1" w14:textId="77777777" w:rsidR="001C3AD1" w:rsidRPr="001C3AD1" w:rsidRDefault="001C3AD1" w:rsidP="001C3AD1">
      <w:pPr>
        <w:pStyle w:val="Code1-Python"/>
        <w:rPr>
          <w:sz w:val="22"/>
          <w:szCs w:val="22"/>
        </w:rPr>
      </w:pPr>
      <w:r w:rsidRPr="001C3AD1">
        <w:rPr>
          <w:sz w:val="22"/>
          <w:szCs w:val="22"/>
        </w:rPr>
        <w:t xml:space="preserve">    private static final String JWT_SECRET = "posco_mci_secret_key_2026_xyz"; </w:t>
      </w:r>
    </w:p>
    <w:p w14:paraId="58FC7125" w14:textId="77777777" w:rsidR="001C3AD1" w:rsidRPr="001C3AD1" w:rsidRDefault="001C3AD1" w:rsidP="001C3AD1">
      <w:pPr>
        <w:pStyle w:val="Code1-Python"/>
        <w:rPr>
          <w:sz w:val="22"/>
          <w:szCs w:val="22"/>
        </w:rPr>
      </w:pPr>
    </w:p>
    <w:p w14:paraId="678D7D4B" w14:textId="77777777" w:rsidR="001C3AD1" w:rsidRPr="001C3AD1" w:rsidRDefault="001C3AD1" w:rsidP="001C3AD1">
      <w:pPr>
        <w:pStyle w:val="Code1-Python"/>
        <w:rPr>
          <w:sz w:val="22"/>
          <w:szCs w:val="22"/>
        </w:rPr>
      </w:pPr>
      <w:r w:rsidRPr="001C3AD1">
        <w:rPr>
          <w:sz w:val="22"/>
          <w:szCs w:val="22"/>
        </w:rPr>
        <w:t xml:space="preserve">    // API tạo phiếu công việc cho thợ kỹ thuật tại công trường</w:t>
      </w:r>
    </w:p>
    <w:p w14:paraId="3A0C92D1" w14:textId="77777777" w:rsidR="001C3AD1" w:rsidRPr="001C3AD1" w:rsidRDefault="001C3AD1" w:rsidP="001C3AD1">
      <w:pPr>
        <w:pStyle w:val="Code1-Python"/>
        <w:rPr>
          <w:sz w:val="22"/>
          <w:szCs w:val="22"/>
        </w:rPr>
      </w:pPr>
      <w:r w:rsidRPr="001C3AD1">
        <w:rPr>
          <w:sz w:val="22"/>
          <w:szCs w:val="22"/>
        </w:rPr>
        <w:lastRenderedPageBreak/>
        <w:t xml:space="preserve">    @PostMapping("/create-wo")</w:t>
      </w:r>
    </w:p>
    <w:p w14:paraId="0F693D56" w14:textId="77777777" w:rsidR="001C3AD1" w:rsidRPr="001C3AD1" w:rsidRDefault="001C3AD1" w:rsidP="001C3AD1">
      <w:pPr>
        <w:pStyle w:val="Code1-Python"/>
        <w:rPr>
          <w:sz w:val="22"/>
          <w:szCs w:val="22"/>
        </w:rPr>
      </w:pPr>
      <w:r w:rsidRPr="001C3AD1">
        <w:rPr>
          <w:sz w:val="22"/>
          <w:szCs w:val="22"/>
        </w:rPr>
        <w:t xml:space="preserve">    public ResponseEntity&lt;?&gt; createWorkOrder(@RequestBody WorkOrderRequest request) {</w:t>
      </w:r>
    </w:p>
    <w:p w14:paraId="5362C4D0" w14:textId="77777777" w:rsidR="001C3AD1" w:rsidRPr="001C3AD1" w:rsidRDefault="001C3AD1" w:rsidP="001C3AD1">
      <w:pPr>
        <w:pStyle w:val="Code1-Python"/>
        <w:rPr>
          <w:sz w:val="22"/>
          <w:szCs w:val="22"/>
        </w:rPr>
      </w:pPr>
      <w:r w:rsidRPr="001C3AD1">
        <w:rPr>
          <w:sz w:val="22"/>
          <w:szCs w:val="22"/>
        </w:rPr>
        <w:t xml:space="preserve">        </w:t>
      </w:r>
    </w:p>
    <w:p w14:paraId="0F253EBA" w14:textId="77777777" w:rsidR="001C3AD1" w:rsidRPr="001C3AD1" w:rsidRDefault="001C3AD1" w:rsidP="001C3AD1">
      <w:pPr>
        <w:pStyle w:val="Code1-Python"/>
        <w:rPr>
          <w:sz w:val="22"/>
          <w:szCs w:val="22"/>
        </w:rPr>
      </w:pPr>
      <w:r w:rsidRPr="001C3AD1">
        <w:rPr>
          <w:sz w:val="22"/>
          <w:szCs w:val="22"/>
        </w:rPr>
        <w:t xml:space="preserve">        // Bỏ qua bước kiểm tra xác thực (Authentication/Authorization)</w:t>
      </w:r>
    </w:p>
    <w:p w14:paraId="22E40CE9" w14:textId="77777777" w:rsidR="001C3AD1" w:rsidRPr="001C3AD1" w:rsidRDefault="001C3AD1" w:rsidP="001C3AD1">
      <w:pPr>
        <w:pStyle w:val="Code1-Python"/>
        <w:rPr>
          <w:sz w:val="22"/>
          <w:szCs w:val="22"/>
        </w:rPr>
      </w:pPr>
      <w:r w:rsidRPr="001C3AD1">
        <w:rPr>
          <w:sz w:val="22"/>
          <w:szCs w:val="22"/>
        </w:rPr>
        <w:t xml:space="preserve">        </w:t>
      </w:r>
    </w:p>
    <w:p w14:paraId="21D007FC" w14:textId="77777777" w:rsidR="001C3AD1" w:rsidRPr="001C3AD1" w:rsidRDefault="001C3AD1" w:rsidP="001C3AD1">
      <w:pPr>
        <w:pStyle w:val="Code1-Python"/>
        <w:rPr>
          <w:sz w:val="22"/>
          <w:szCs w:val="22"/>
        </w:rPr>
      </w:pPr>
      <w:r w:rsidRPr="001C3AD1">
        <w:rPr>
          <w:sz w:val="22"/>
          <w:szCs w:val="22"/>
        </w:rPr>
        <w:t xml:space="preserve">        // Ghép nối chuỗi trực tiếp vào câu lệnh SQL (Lỗi bảo mật nghiêm trọng)</w:t>
      </w:r>
    </w:p>
    <w:p w14:paraId="44CF1102" w14:textId="77777777" w:rsidR="001C3AD1" w:rsidRPr="001C3AD1" w:rsidRDefault="001C3AD1" w:rsidP="001C3AD1">
      <w:pPr>
        <w:pStyle w:val="Code1-Python"/>
        <w:rPr>
          <w:sz w:val="22"/>
          <w:szCs w:val="22"/>
        </w:rPr>
      </w:pPr>
      <w:r w:rsidRPr="001C3AD1">
        <w:rPr>
          <w:sz w:val="22"/>
          <w:szCs w:val="22"/>
        </w:rPr>
        <w:t xml:space="preserve">        String query = "INSERT INTO work_orders (equipment_id, description, priority, status) VALUES ('" </w:t>
      </w:r>
    </w:p>
    <w:p w14:paraId="56CC57FC" w14:textId="77777777" w:rsidR="001C3AD1" w:rsidRPr="001C3AD1" w:rsidRDefault="001C3AD1" w:rsidP="001C3AD1">
      <w:pPr>
        <w:pStyle w:val="Code1-Python"/>
        <w:rPr>
          <w:sz w:val="22"/>
          <w:szCs w:val="22"/>
        </w:rPr>
      </w:pPr>
      <w:r w:rsidRPr="001C3AD1">
        <w:rPr>
          <w:sz w:val="22"/>
          <w:szCs w:val="22"/>
        </w:rPr>
        <w:t xml:space="preserve">                + request.getEquipmentId() + "', '" </w:t>
      </w:r>
    </w:p>
    <w:p w14:paraId="78584BB7" w14:textId="77777777" w:rsidR="001C3AD1" w:rsidRPr="001C3AD1" w:rsidRDefault="001C3AD1" w:rsidP="001C3AD1">
      <w:pPr>
        <w:pStyle w:val="Code1-Python"/>
        <w:rPr>
          <w:sz w:val="22"/>
          <w:szCs w:val="22"/>
        </w:rPr>
      </w:pPr>
      <w:r w:rsidRPr="001C3AD1">
        <w:rPr>
          <w:sz w:val="22"/>
          <w:szCs w:val="22"/>
        </w:rPr>
        <w:t xml:space="preserve">                + request.getDescription() + "', '" </w:t>
      </w:r>
    </w:p>
    <w:p w14:paraId="6E5D9E45" w14:textId="77777777" w:rsidR="001C3AD1" w:rsidRPr="001C3AD1" w:rsidRDefault="001C3AD1" w:rsidP="001C3AD1">
      <w:pPr>
        <w:pStyle w:val="Code1-Python"/>
        <w:rPr>
          <w:sz w:val="22"/>
          <w:szCs w:val="22"/>
        </w:rPr>
      </w:pPr>
      <w:r w:rsidRPr="001C3AD1">
        <w:rPr>
          <w:sz w:val="22"/>
          <w:szCs w:val="22"/>
        </w:rPr>
        <w:t xml:space="preserve">                + request.getPriority() + "', 'NEW')";</w:t>
      </w:r>
    </w:p>
    <w:p w14:paraId="188DA166" w14:textId="77777777" w:rsidR="001C3AD1" w:rsidRPr="001C3AD1" w:rsidRDefault="001C3AD1" w:rsidP="001C3AD1">
      <w:pPr>
        <w:pStyle w:val="Code1-Python"/>
        <w:rPr>
          <w:sz w:val="22"/>
          <w:szCs w:val="22"/>
        </w:rPr>
      </w:pPr>
      <w:r w:rsidRPr="001C3AD1">
        <w:rPr>
          <w:sz w:val="22"/>
          <w:szCs w:val="22"/>
        </w:rPr>
        <w:t xml:space="preserve">        </w:t>
      </w:r>
    </w:p>
    <w:p w14:paraId="0C7581ED" w14:textId="77777777" w:rsidR="001C3AD1" w:rsidRPr="001C3AD1" w:rsidRDefault="001C3AD1" w:rsidP="001C3AD1">
      <w:pPr>
        <w:pStyle w:val="Code1-Python"/>
        <w:rPr>
          <w:sz w:val="22"/>
          <w:szCs w:val="22"/>
        </w:rPr>
      </w:pPr>
      <w:r w:rsidRPr="001C3AD1">
        <w:rPr>
          <w:sz w:val="22"/>
          <w:szCs w:val="22"/>
        </w:rPr>
        <w:t xml:space="preserve">        try (Connection conn = dataSource.getConnection();</w:t>
      </w:r>
    </w:p>
    <w:p w14:paraId="13061999" w14:textId="77777777" w:rsidR="001C3AD1" w:rsidRPr="001C3AD1" w:rsidRDefault="001C3AD1" w:rsidP="001C3AD1">
      <w:pPr>
        <w:pStyle w:val="Code1-Python"/>
        <w:rPr>
          <w:sz w:val="22"/>
          <w:szCs w:val="22"/>
        </w:rPr>
      </w:pPr>
      <w:r w:rsidRPr="001C3AD1">
        <w:rPr>
          <w:sz w:val="22"/>
          <w:szCs w:val="22"/>
        </w:rPr>
        <w:t xml:space="preserve">             Statement stmt = conn.createStatement()) {</w:t>
      </w:r>
    </w:p>
    <w:p w14:paraId="6C10B468" w14:textId="77777777" w:rsidR="001C3AD1" w:rsidRPr="001C3AD1" w:rsidRDefault="001C3AD1" w:rsidP="001C3AD1">
      <w:pPr>
        <w:pStyle w:val="Code1-Python"/>
        <w:rPr>
          <w:sz w:val="22"/>
          <w:szCs w:val="22"/>
        </w:rPr>
      </w:pPr>
      <w:r w:rsidRPr="001C3AD1">
        <w:rPr>
          <w:sz w:val="22"/>
          <w:szCs w:val="22"/>
        </w:rPr>
        <w:t xml:space="preserve">            </w:t>
      </w:r>
    </w:p>
    <w:p w14:paraId="57E5F1F7" w14:textId="77777777" w:rsidR="001C3AD1" w:rsidRPr="001C3AD1" w:rsidRDefault="001C3AD1" w:rsidP="001C3AD1">
      <w:pPr>
        <w:pStyle w:val="Code1-Python"/>
        <w:rPr>
          <w:sz w:val="22"/>
          <w:szCs w:val="22"/>
        </w:rPr>
      </w:pPr>
      <w:r w:rsidRPr="001C3AD1">
        <w:rPr>
          <w:sz w:val="22"/>
          <w:szCs w:val="22"/>
        </w:rPr>
        <w:t xml:space="preserve">            stmt.executeUpdate(query);</w:t>
      </w:r>
    </w:p>
    <w:p w14:paraId="2B80780F" w14:textId="77777777" w:rsidR="001C3AD1" w:rsidRPr="001C3AD1" w:rsidRDefault="001C3AD1" w:rsidP="001C3AD1">
      <w:pPr>
        <w:pStyle w:val="Code1-Python"/>
        <w:rPr>
          <w:sz w:val="22"/>
          <w:szCs w:val="22"/>
        </w:rPr>
      </w:pPr>
      <w:r w:rsidRPr="001C3AD1">
        <w:rPr>
          <w:sz w:val="22"/>
          <w:szCs w:val="22"/>
        </w:rPr>
        <w:t xml:space="preserve">            System.out.println("Đã tạo phiếu thành công cho thiết bị: " + request.getEquipmentId());</w:t>
      </w:r>
    </w:p>
    <w:p w14:paraId="7A8A9D6E" w14:textId="77777777" w:rsidR="001C3AD1" w:rsidRPr="001C3AD1" w:rsidRDefault="001C3AD1" w:rsidP="001C3AD1">
      <w:pPr>
        <w:pStyle w:val="Code1-Python"/>
        <w:rPr>
          <w:sz w:val="22"/>
          <w:szCs w:val="22"/>
        </w:rPr>
      </w:pPr>
      <w:r w:rsidRPr="001C3AD1">
        <w:rPr>
          <w:sz w:val="22"/>
          <w:szCs w:val="22"/>
        </w:rPr>
        <w:t xml:space="preserve">            </w:t>
      </w:r>
    </w:p>
    <w:p w14:paraId="32C677D4" w14:textId="77777777" w:rsidR="001C3AD1" w:rsidRPr="001C3AD1" w:rsidRDefault="001C3AD1" w:rsidP="001C3AD1">
      <w:pPr>
        <w:pStyle w:val="Code1-Python"/>
        <w:rPr>
          <w:sz w:val="22"/>
          <w:szCs w:val="22"/>
        </w:rPr>
      </w:pPr>
      <w:r w:rsidRPr="001C3AD1">
        <w:rPr>
          <w:sz w:val="22"/>
          <w:szCs w:val="22"/>
        </w:rPr>
        <w:t xml:space="preserve">            // Trả về kết quả thành công</w:t>
      </w:r>
    </w:p>
    <w:p w14:paraId="02EFC507" w14:textId="77777777" w:rsidR="001C3AD1" w:rsidRPr="001C3AD1" w:rsidRDefault="001C3AD1" w:rsidP="001C3AD1">
      <w:pPr>
        <w:pStyle w:val="Code1-Python"/>
        <w:rPr>
          <w:sz w:val="22"/>
          <w:szCs w:val="22"/>
        </w:rPr>
      </w:pPr>
      <w:r w:rsidRPr="001C3AD1">
        <w:rPr>
          <w:sz w:val="22"/>
          <w:szCs w:val="22"/>
        </w:rPr>
        <w:t xml:space="preserve">            return ResponseEntity.ok().body(new ApiResponse(true, "Tạo phiếu thành công!", null));</w:t>
      </w:r>
    </w:p>
    <w:p w14:paraId="43665C2F" w14:textId="77777777" w:rsidR="001C3AD1" w:rsidRPr="001C3AD1" w:rsidRDefault="001C3AD1" w:rsidP="001C3AD1">
      <w:pPr>
        <w:pStyle w:val="Code1-Python"/>
        <w:rPr>
          <w:sz w:val="22"/>
          <w:szCs w:val="22"/>
        </w:rPr>
      </w:pPr>
      <w:r w:rsidRPr="001C3AD1">
        <w:rPr>
          <w:sz w:val="22"/>
          <w:szCs w:val="22"/>
        </w:rPr>
        <w:t xml:space="preserve">            </w:t>
      </w:r>
    </w:p>
    <w:p w14:paraId="48EB4B39" w14:textId="77777777" w:rsidR="001C3AD1" w:rsidRPr="001C3AD1" w:rsidRDefault="001C3AD1" w:rsidP="001C3AD1">
      <w:pPr>
        <w:pStyle w:val="Code1-Python"/>
        <w:rPr>
          <w:sz w:val="22"/>
          <w:szCs w:val="22"/>
        </w:rPr>
      </w:pPr>
      <w:r w:rsidRPr="001C3AD1">
        <w:rPr>
          <w:sz w:val="22"/>
          <w:szCs w:val="22"/>
        </w:rPr>
        <w:t xml:space="preserve">        } catch (Exception e) {</w:t>
      </w:r>
    </w:p>
    <w:p w14:paraId="05B19384" w14:textId="77777777" w:rsidR="001C3AD1" w:rsidRPr="001C3AD1" w:rsidRDefault="001C3AD1" w:rsidP="001C3AD1">
      <w:pPr>
        <w:pStyle w:val="Code1-Python"/>
        <w:rPr>
          <w:sz w:val="22"/>
          <w:szCs w:val="22"/>
        </w:rPr>
      </w:pPr>
      <w:r w:rsidRPr="001C3AD1">
        <w:rPr>
          <w:sz w:val="22"/>
          <w:szCs w:val="22"/>
        </w:rPr>
        <w:t xml:space="preserve">            // Lộ thông tin nhạy cảm của hệ thống và câu truy vấn lỗi ra ngoài</w:t>
      </w:r>
    </w:p>
    <w:p w14:paraId="0874DF36" w14:textId="77777777" w:rsidR="001C3AD1" w:rsidRPr="001C3AD1" w:rsidRDefault="001C3AD1" w:rsidP="001C3AD1">
      <w:pPr>
        <w:pStyle w:val="Code1-Python"/>
        <w:rPr>
          <w:sz w:val="22"/>
          <w:szCs w:val="22"/>
        </w:rPr>
      </w:pPr>
      <w:r w:rsidRPr="001C3AD1">
        <w:rPr>
          <w:sz w:val="22"/>
          <w:szCs w:val="22"/>
        </w:rPr>
        <w:t xml:space="preserve">            return ResponseEntity.status(500).body(new ErrorResponse(e.getMessage(), query));</w:t>
      </w:r>
    </w:p>
    <w:p w14:paraId="06A3CD33" w14:textId="77777777" w:rsidR="001C3AD1" w:rsidRPr="001C3AD1" w:rsidRDefault="001C3AD1" w:rsidP="001C3AD1">
      <w:pPr>
        <w:pStyle w:val="Code1-Python"/>
        <w:rPr>
          <w:sz w:val="22"/>
          <w:szCs w:val="22"/>
        </w:rPr>
      </w:pPr>
      <w:r w:rsidRPr="001C3AD1">
        <w:rPr>
          <w:sz w:val="22"/>
          <w:szCs w:val="22"/>
        </w:rPr>
        <w:t xml:space="preserve">        }</w:t>
      </w:r>
    </w:p>
    <w:p w14:paraId="5503C1F1" w14:textId="77777777" w:rsidR="001C3AD1" w:rsidRPr="001C3AD1" w:rsidRDefault="001C3AD1" w:rsidP="001C3AD1">
      <w:pPr>
        <w:pStyle w:val="Code1-Python"/>
        <w:rPr>
          <w:sz w:val="22"/>
          <w:szCs w:val="22"/>
        </w:rPr>
      </w:pPr>
      <w:r w:rsidRPr="001C3AD1">
        <w:rPr>
          <w:sz w:val="22"/>
          <w:szCs w:val="22"/>
        </w:rPr>
        <w:t xml:space="preserve">    }</w:t>
      </w:r>
    </w:p>
    <w:p w14:paraId="391D71D4" w14:textId="0C341F08" w:rsidR="001C3AD1" w:rsidRDefault="001C3AD1" w:rsidP="001C3AD1">
      <w:pPr>
        <w:pStyle w:val="Code1-Python"/>
        <w:rPr>
          <w:sz w:val="22"/>
          <w:szCs w:val="22"/>
        </w:rPr>
      </w:pPr>
      <w:r w:rsidRPr="001C3AD1">
        <w:rPr>
          <w:sz w:val="22"/>
          <w:szCs w:val="22"/>
        </w:rPr>
        <w:t>}</w:t>
      </w:r>
    </w:p>
    <w:p w14:paraId="54661936" w14:textId="08D97F4A" w:rsidR="00D87F72" w:rsidRDefault="00D87F72" w:rsidP="00D87F72">
      <w:pPr>
        <w:pStyle w:val="Heading2"/>
        <w:rPr>
          <w:lang w:val="en-US"/>
        </w:rPr>
      </w:pPr>
      <w:r>
        <w:rPr>
          <w:lang w:val="en-US"/>
        </w:rPr>
        <w:lastRenderedPageBreak/>
        <w:t>Prompt</w:t>
      </w:r>
    </w:p>
    <w:p w14:paraId="05A6637B" w14:textId="7E78B861" w:rsidR="00D87F72" w:rsidRPr="00D87F72" w:rsidRDefault="00D87F72" w:rsidP="00D87F72">
      <w:pPr>
        <w:pStyle w:val="Heading3"/>
        <w:rPr>
          <w:lang w:val="en-US"/>
        </w:rPr>
      </w:pPr>
      <w:r w:rsidRPr="00D87F72">
        <w:t>Cấu hình Custom Instructions</w:t>
      </w:r>
    </w:p>
    <w:p w14:paraId="3FD31545" w14:textId="77777777" w:rsidR="00D87F72" w:rsidRPr="00D87F72" w:rsidRDefault="00D87F72" w:rsidP="00D87F72">
      <w:pPr>
        <w:pStyle w:val="Content"/>
        <w:rPr>
          <w:lang w:val="en-US"/>
        </w:rPr>
      </w:pPr>
      <w:r w:rsidRPr="00D87F72">
        <w:rPr>
          <w:lang w:val="en-US"/>
        </w:rPr>
        <w:t>- Role: Bạn là một Senior Solution Architect và Technical Lead chuyên nghiệp trong dự án POSCO MCI.</w:t>
      </w:r>
    </w:p>
    <w:p w14:paraId="1FE3CA57" w14:textId="77777777" w:rsidR="00D87F72" w:rsidRPr="00D87F72" w:rsidRDefault="00D87F72" w:rsidP="00D87F72">
      <w:pPr>
        <w:pStyle w:val="Content"/>
        <w:rPr>
          <w:lang w:val="en-US"/>
        </w:rPr>
      </w:pPr>
      <w:r w:rsidRPr="00D87F72">
        <w:rPr>
          <w:lang w:val="en-US"/>
        </w:rPr>
        <w:t xml:space="preserve">- Core Rules: </w:t>
      </w:r>
    </w:p>
    <w:p w14:paraId="00D63005" w14:textId="77777777" w:rsidR="00D87F72" w:rsidRPr="00D87F72" w:rsidRDefault="00D87F72" w:rsidP="00D87F72">
      <w:pPr>
        <w:pStyle w:val="Content"/>
        <w:rPr>
          <w:lang w:val="en-US"/>
        </w:rPr>
      </w:pPr>
      <w:r w:rsidRPr="00D87F72">
        <w:rPr>
          <w:lang w:val="en-US"/>
        </w:rPr>
        <w:t xml:space="preserve">  1. Tuyệt đối không hardcode thông tin nhạy cảm (JWT secret, password, API key) trong mã nguồn.</w:t>
      </w:r>
    </w:p>
    <w:p w14:paraId="33FCDD13" w14:textId="77777777" w:rsidR="00D87F72" w:rsidRPr="00D87F72" w:rsidRDefault="00D87F72" w:rsidP="00D87F72">
      <w:pPr>
        <w:pStyle w:val="Content"/>
        <w:rPr>
          <w:lang w:val="en-US"/>
        </w:rPr>
      </w:pPr>
      <w:r w:rsidRPr="00D87F72">
        <w:rPr>
          <w:lang w:val="en-US"/>
        </w:rPr>
        <w:t xml:space="preserve">  2. Luôn tuân thủ các tài liệu đặc tả trong thư mục `docs/*`.</w:t>
      </w:r>
    </w:p>
    <w:p w14:paraId="40A1432E" w14:textId="06B9F0A8" w:rsidR="00D87F72" w:rsidRDefault="00D87F72" w:rsidP="00D87F72">
      <w:pPr>
        <w:pStyle w:val="Content"/>
        <w:rPr>
          <w:lang w:val="en-US"/>
        </w:rPr>
      </w:pPr>
      <w:r w:rsidRPr="00D87F72">
        <w:rPr>
          <w:lang w:val="en-US"/>
        </w:rPr>
        <w:t xml:space="preserve">  3. Khi viết code Java/Spring Boot, luôn ưu tiên bảo mật chống SQL Injection (dùng PreparedStatement/JPA) và tuân thủ phân quyền chặt chẽ.</w:t>
      </w:r>
    </w:p>
    <w:p w14:paraId="1A7F6F2B" w14:textId="77777777" w:rsidR="00D87F72" w:rsidRDefault="00D87F72" w:rsidP="00D87F72">
      <w:pPr>
        <w:rPr>
          <w:lang w:val="en-US"/>
        </w:rPr>
      </w:pPr>
    </w:p>
    <w:p w14:paraId="7F6127C6" w14:textId="47584692" w:rsidR="00D87F72" w:rsidRDefault="00D87F72" w:rsidP="00D87F72">
      <w:pPr>
        <w:pStyle w:val="Heading3"/>
        <w:rPr>
          <w:lang w:val="en-US"/>
        </w:rPr>
      </w:pPr>
      <w:r w:rsidRPr="00D87F72">
        <w:t>Phân tích yêu cầu thô (BR Analysis)</w:t>
      </w:r>
    </w:p>
    <w:p w14:paraId="3C298D29" w14:textId="77777777" w:rsidR="00D87F72" w:rsidRPr="00D87F72" w:rsidRDefault="00D87F72" w:rsidP="00094506">
      <w:pPr>
        <w:pStyle w:val="Content"/>
        <w:rPr>
          <w:lang w:val="en-US"/>
        </w:rPr>
      </w:pPr>
      <w:r w:rsidRPr="00D87F72">
        <w:rPr>
          <w:lang w:val="en-US"/>
        </w:rPr>
        <w:t xml:space="preserve">Dựa vào Custom Instructions đã thiết lập, hãy đóng vai trò là một Business Analyst (BA) chuyên nghiệp. </w:t>
      </w:r>
    </w:p>
    <w:p w14:paraId="211931F7" w14:textId="77777777" w:rsidR="00D87F72" w:rsidRPr="00D87F72" w:rsidRDefault="00D87F72" w:rsidP="00094506">
      <w:pPr>
        <w:pStyle w:val="Content"/>
        <w:rPr>
          <w:lang w:val="en-US"/>
        </w:rPr>
      </w:pPr>
      <w:r w:rsidRPr="00D87F72">
        <w:rPr>
          <w:lang w:val="en-US"/>
        </w:rPr>
        <w:t>Hãy đọc đoạn yêu cầu thô sau về tính năng Quản lý Phiếu công việc (Work Order) của dự án POSCO MCI:</w:t>
      </w:r>
    </w:p>
    <w:p w14:paraId="5E9EA2ED" w14:textId="77777777" w:rsidR="00D87F72" w:rsidRPr="00D87F72" w:rsidRDefault="00D87F72" w:rsidP="00094506">
      <w:pPr>
        <w:pStyle w:val="Content"/>
        <w:rPr>
          <w:lang w:val="en-US"/>
        </w:rPr>
      </w:pPr>
      <w:r w:rsidRPr="00D87F72">
        <w:rPr>
          <w:lang w:val="en-US"/>
        </w:rPr>
        <w:t>"[Dán đoạn mô tả thô của Product Owner vào đây]"</w:t>
      </w:r>
    </w:p>
    <w:p w14:paraId="06DD41E8" w14:textId="77777777" w:rsidR="00D87F72" w:rsidRPr="00D87F72" w:rsidRDefault="00D87F72" w:rsidP="00094506">
      <w:pPr>
        <w:pStyle w:val="Content"/>
        <w:rPr>
          <w:lang w:val="en-US"/>
        </w:rPr>
      </w:pPr>
    </w:p>
    <w:p w14:paraId="713612A8" w14:textId="77777777" w:rsidR="00D87F72" w:rsidRPr="00D87F72" w:rsidRDefault="00D87F72" w:rsidP="00094506">
      <w:pPr>
        <w:pStyle w:val="Content"/>
        <w:rPr>
          <w:lang w:val="en-US"/>
        </w:rPr>
      </w:pPr>
      <w:r w:rsidRPr="00D87F72">
        <w:rPr>
          <w:lang w:val="en-US"/>
        </w:rPr>
        <w:t>Hãy giúp tôi phân tích và xuất nội dung thành file markdown lưu vào `docs/br-analysis-wo.md` bao gồm các phần sau:</w:t>
      </w:r>
    </w:p>
    <w:p w14:paraId="4276ABC5" w14:textId="77777777" w:rsidR="00D87F72" w:rsidRPr="00D87F72" w:rsidRDefault="00D87F72" w:rsidP="00094506">
      <w:pPr>
        <w:pStyle w:val="Content"/>
        <w:rPr>
          <w:lang w:val="en-US"/>
        </w:rPr>
      </w:pPr>
      <w:r w:rsidRPr="00D87F72">
        <w:rPr>
          <w:lang w:val="en-US"/>
        </w:rPr>
        <w:t>1. Danh sách các thực thể (Entities) và thuộc tính cơ bản.</w:t>
      </w:r>
    </w:p>
    <w:p w14:paraId="5DA87E67" w14:textId="77777777" w:rsidR="00D87F72" w:rsidRPr="00D87F72" w:rsidRDefault="00D87F72" w:rsidP="00094506">
      <w:pPr>
        <w:pStyle w:val="Content"/>
        <w:rPr>
          <w:lang w:val="en-US"/>
        </w:rPr>
      </w:pPr>
      <w:r w:rsidRPr="00D87F72">
        <w:rPr>
          <w:lang w:val="en-US"/>
        </w:rPr>
        <w:t>2. Các câu hỏi còn bỏ ngỏ / Rủi ro nghiệp vụ cần Product Owner làm rõ (Open Questions).</w:t>
      </w:r>
    </w:p>
    <w:p w14:paraId="482FCDDF" w14:textId="24062D75" w:rsidR="00D87F72" w:rsidRDefault="00D87F72" w:rsidP="00094506">
      <w:pPr>
        <w:pStyle w:val="Content"/>
        <w:rPr>
          <w:lang w:val="en-US"/>
        </w:rPr>
      </w:pPr>
      <w:r w:rsidRPr="00D87F72">
        <w:rPr>
          <w:lang w:val="en-US"/>
        </w:rPr>
        <w:t>3. Bảng phân rã chi tiết theo mô hình 3 tầng (UI / Data / API).</w:t>
      </w:r>
    </w:p>
    <w:p w14:paraId="770337F0" w14:textId="26AEADB0" w:rsidR="0084287B" w:rsidRDefault="0084287B" w:rsidP="0084287B">
      <w:pPr>
        <w:pStyle w:val="Heading3"/>
        <w:rPr>
          <w:lang w:val="en-US"/>
        </w:rPr>
      </w:pPr>
      <w:r w:rsidRPr="0084287B">
        <w:t>Thực hiện AI-Assisted Code Review</w:t>
      </w:r>
    </w:p>
    <w:p w14:paraId="095B6316" w14:textId="77777777" w:rsidR="0084287B" w:rsidRPr="0084287B" w:rsidRDefault="0084287B" w:rsidP="0084287B">
      <w:pPr>
        <w:pStyle w:val="Content"/>
        <w:rPr>
          <w:lang w:val="en-US"/>
        </w:rPr>
      </w:pPr>
      <w:r w:rsidRPr="0084287B">
        <w:rPr>
          <w:lang w:val="en-US"/>
        </w:rPr>
        <w:t>Hãy đóng vai trò là một Senior Security Code Reviewer. Hãy thực hiện review đoạn mã Java (Spring Boot) sau đây trong Controller của dự án POSCO MCI:</w:t>
      </w:r>
    </w:p>
    <w:p w14:paraId="11F4E84F" w14:textId="77777777" w:rsidR="0084287B" w:rsidRPr="0084287B" w:rsidRDefault="0084287B" w:rsidP="0084287B">
      <w:pPr>
        <w:pStyle w:val="Content"/>
        <w:rPr>
          <w:lang w:val="en-US"/>
        </w:rPr>
      </w:pPr>
    </w:p>
    <w:p w14:paraId="7B80E3B4" w14:textId="77777777" w:rsidR="0084287B" w:rsidRPr="0084287B" w:rsidRDefault="0084287B" w:rsidP="0084287B">
      <w:pPr>
        <w:pStyle w:val="Content"/>
        <w:rPr>
          <w:lang w:val="en-US"/>
        </w:rPr>
      </w:pPr>
      <w:r w:rsidRPr="0084287B">
        <w:rPr>
          <w:lang w:val="en-US"/>
        </w:rPr>
        <w:t>[Dán đoạn mã WorkOrderController.java vào đây]</w:t>
      </w:r>
    </w:p>
    <w:p w14:paraId="1AAC7BC3" w14:textId="77777777" w:rsidR="0084287B" w:rsidRPr="0084287B" w:rsidRDefault="0084287B" w:rsidP="0084287B">
      <w:pPr>
        <w:pStyle w:val="Content"/>
        <w:rPr>
          <w:lang w:val="en-US"/>
        </w:rPr>
      </w:pPr>
    </w:p>
    <w:p w14:paraId="6614959E" w14:textId="77777777" w:rsidR="0084287B" w:rsidRPr="0084287B" w:rsidRDefault="0084287B" w:rsidP="0084287B">
      <w:pPr>
        <w:pStyle w:val="Content"/>
        <w:rPr>
          <w:lang w:val="en-US"/>
        </w:rPr>
      </w:pPr>
      <w:r w:rsidRPr="0084287B">
        <w:rPr>
          <w:lang w:val="en-US"/>
        </w:rPr>
        <w:t>Hãy đưa ra tối thiểu 8 nhận xét (review comments) cụ thể, chi tiết, được sắp xếp theo đúng thứ tự ưu tiên sau:</w:t>
      </w:r>
    </w:p>
    <w:p w14:paraId="3EBCCDED" w14:textId="77777777" w:rsidR="0084287B" w:rsidRPr="0084287B" w:rsidRDefault="0084287B" w:rsidP="0084287B">
      <w:pPr>
        <w:pStyle w:val="Content"/>
        <w:rPr>
          <w:lang w:val="en-US"/>
        </w:rPr>
      </w:pPr>
      <w:r w:rsidRPr="0084287B">
        <w:rPr>
          <w:lang w:val="en-US"/>
        </w:rPr>
        <w:t>1. Spec delta (Độ lệch đặc tả so với yêu cầu nghiệp vụ thực tế)</w:t>
      </w:r>
    </w:p>
    <w:p w14:paraId="6C34DCC7" w14:textId="77777777" w:rsidR="0084287B" w:rsidRPr="0084287B" w:rsidRDefault="0084287B" w:rsidP="0084287B">
      <w:pPr>
        <w:pStyle w:val="Content"/>
        <w:rPr>
          <w:lang w:val="en-US"/>
        </w:rPr>
      </w:pPr>
      <w:r w:rsidRPr="0084287B">
        <w:rPr>
          <w:lang w:val="en-US"/>
        </w:rPr>
        <w:t>2. Bảo mật (Security vulnerabilities)</w:t>
      </w:r>
    </w:p>
    <w:p w14:paraId="4306BCC6" w14:textId="77777777" w:rsidR="0084287B" w:rsidRPr="0084287B" w:rsidRDefault="0084287B" w:rsidP="0084287B">
      <w:pPr>
        <w:pStyle w:val="Content"/>
        <w:rPr>
          <w:lang w:val="en-US"/>
        </w:rPr>
      </w:pPr>
      <w:r w:rsidRPr="0084287B">
        <w:rPr>
          <w:lang w:val="en-US"/>
        </w:rPr>
        <w:t>3. Kiểm thử &amp; Ràng buộc dữ liệu (Validation &amp; Testing)</w:t>
      </w:r>
    </w:p>
    <w:p w14:paraId="7484C2C8" w14:textId="77777777" w:rsidR="0084287B" w:rsidRPr="0084287B" w:rsidRDefault="0084287B" w:rsidP="0084287B">
      <w:pPr>
        <w:pStyle w:val="Content"/>
        <w:rPr>
          <w:lang w:val="en-US"/>
        </w:rPr>
      </w:pPr>
      <w:r w:rsidRPr="0084287B">
        <w:rPr>
          <w:lang w:val="en-US"/>
        </w:rPr>
        <w:t>4. Độ phức tạp (Complexity)</w:t>
      </w:r>
    </w:p>
    <w:p w14:paraId="24315E1B" w14:textId="77777777" w:rsidR="0084287B" w:rsidRPr="0084287B" w:rsidRDefault="0084287B" w:rsidP="0084287B">
      <w:pPr>
        <w:pStyle w:val="Content"/>
        <w:rPr>
          <w:lang w:val="en-US"/>
        </w:rPr>
      </w:pPr>
      <w:r w:rsidRPr="0084287B">
        <w:rPr>
          <w:lang w:val="en-US"/>
        </w:rPr>
        <w:t>5. Phong cách lập trình (Coding style / Best practices)</w:t>
      </w:r>
    </w:p>
    <w:p w14:paraId="14F3F792" w14:textId="77777777" w:rsidR="0084287B" w:rsidRPr="0084287B" w:rsidRDefault="0084287B" w:rsidP="0084287B">
      <w:pPr>
        <w:pStyle w:val="Content"/>
        <w:rPr>
          <w:lang w:val="en-US"/>
        </w:rPr>
      </w:pPr>
    </w:p>
    <w:p w14:paraId="67D2614A" w14:textId="6E6D53A2" w:rsidR="0084287B" w:rsidRPr="0084287B" w:rsidRDefault="0084287B" w:rsidP="0084287B">
      <w:pPr>
        <w:pStyle w:val="Content"/>
        <w:rPr>
          <w:lang w:val="en-US"/>
        </w:rPr>
      </w:pPr>
      <w:r w:rsidRPr="0084287B">
        <w:rPr>
          <w:lang w:val="en-US"/>
        </w:rPr>
        <w:t>Đồng thời, hãy gợi ý cấu trúc mã nguồn đã sửa lỗi an toàn tương ứng.</w:t>
      </w:r>
    </w:p>
    <w:sectPr w:rsidR="0084287B" w:rsidRPr="0084287B" w:rsidSect="00DD35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7E65" w14:textId="77777777" w:rsidR="006806FF" w:rsidRDefault="006806FF" w:rsidP="00DD35F9">
      <w:pPr>
        <w:spacing w:after="0" w:line="240" w:lineRule="auto"/>
      </w:pPr>
      <w:r>
        <w:separator/>
      </w:r>
    </w:p>
  </w:endnote>
  <w:endnote w:type="continuationSeparator" w:id="0">
    <w:p w14:paraId="38B870E7" w14:textId="77777777" w:rsidR="006806FF" w:rsidRDefault="006806FF" w:rsidP="00DD3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5E44" w14:textId="77777777" w:rsidR="00EC0BC4" w:rsidRDefault="00EC0B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DD35F9" w14:paraId="3C98C859" w14:textId="77777777" w:rsidTr="000A73D1">
      <w:tc>
        <w:tcPr>
          <w:tcW w:w="4500" w:type="pct"/>
          <w:tcBorders>
            <w:top w:val="single" w:sz="4" w:space="0" w:color="000000" w:themeColor="text1"/>
          </w:tcBorders>
        </w:tcPr>
        <w:p w14:paraId="05C18E9E" w14:textId="77777777" w:rsidR="00DD35F9" w:rsidRDefault="00DD35F9" w:rsidP="00DD35F9">
          <w:pPr>
            <w:pStyle w:val="Footer"/>
            <w:tabs>
              <w:tab w:val="clear" w:pos="4680"/>
              <w:tab w:val="clear" w:pos="9360"/>
              <w:tab w:val="center" w:pos="4200"/>
            </w:tabs>
          </w:pPr>
          <w:r>
            <w:sym w:font="Webdings" w:char="F034"/>
          </w:r>
          <w:r>
            <w:t xml:space="preserve">Powered by </w:t>
          </w:r>
          <w:r w:rsidR="00EC0BC4">
            <w:rPr>
              <w:lang w:val="en-US"/>
            </w:rPr>
            <w:t xml:space="preserve">ePRO </w:t>
          </w:r>
          <w:hyperlink r:id="rId1" w:history="1">
            <w:r w:rsidR="00EC0BC4" w:rsidRPr="00EC0BC4">
              <w:rPr>
                <w:rStyle w:val="Hyperlink"/>
                <w:lang w:val="en-US"/>
              </w:rPr>
              <w:t>https://xmyworkspace.com/epro</w:t>
            </w:r>
          </w:hyperlink>
          <w:r>
            <w:t xml:space="preserve"> </w:t>
          </w:r>
          <w:r>
            <w:tab/>
          </w:r>
        </w:p>
      </w:tc>
      <w:tc>
        <w:tcPr>
          <w:tcW w:w="500" w:type="pct"/>
          <w:tcBorders>
            <w:top w:val="single" w:sz="4" w:space="0" w:color="ED7D31" w:themeColor="accent2"/>
          </w:tcBorders>
          <w:shd w:val="clear" w:color="auto" w:fill="C45911" w:themeFill="accent2" w:themeFillShade="BF"/>
        </w:tcPr>
        <w:p w14:paraId="6D89052F" w14:textId="77777777" w:rsidR="00DD35F9" w:rsidRDefault="00DD35F9" w:rsidP="00DD35F9">
          <w:pPr>
            <w:pStyle w:val="Header"/>
            <w:rPr>
              <w:color w:val="FFFFFF" w:themeColor="background1"/>
            </w:rPr>
          </w:pPr>
          <w:r>
            <w:rPr>
              <w:color w:val="FFFFFF" w:themeColor="background1"/>
            </w:rPr>
            <w:fldChar w:fldCharType="begin"/>
          </w:r>
          <w:r>
            <w:rPr>
              <w:color w:val="FFFFFF" w:themeColor="background1"/>
            </w:rPr>
            <w:instrText xml:space="preserve"> PAGE  \* Arabic  \* MERGEFORMAT </w:instrText>
          </w:r>
          <w:r>
            <w:rPr>
              <w:color w:val="FFFFFF" w:themeColor="background1"/>
            </w:rPr>
            <w:fldChar w:fldCharType="separate"/>
          </w:r>
          <w:r>
            <w:rPr>
              <w:color w:val="FFFFFF" w:themeColor="background1"/>
            </w:rPr>
            <w:t>54</w:t>
          </w:r>
          <w:r>
            <w:rPr>
              <w:color w:val="FFFFFF" w:themeColor="background1"/>
            </w:rPr>
            <w:fldChar w:fldCharType="end"/>
          </w:r>
        </w:p>
      </w:tc>
    </w:tr>
  </w:tbl>
  <w:p w14:paraId="4C4AC3F1" w14:textId="77777777" w:rsidR="00DD35F9" w:rsidRPr="00DD35F9" w:rsidRDefault="00DD35F9" w:rsidP="00DD35F9">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38DD" w14:textId="77777777" w:rsidR="00EC0BC4" w:rsidRDefault="00EC0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BDA7C" w14:textId="77777777" w:rsidR="006806FF" w:rsidRDefault="006806FF" w:rsidP="00DD35F9">
      <w:pPr>
        <w:spacing w:after="0" w:line="240" w:lineRule="auto"/>
      </w:pPr>
      <w:r>
        <w:separator/>
      </w:r>
    </w:p>
  </w:footnote>
  <w:footnote w:type="continuationSeparator" w:id="0">
    <w:p w14:paraId="57B45984" w14:textId="77777777" w:rsidR="006806FF" w:rsidRDefault="006806FF" w:rsidP="00DD3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30BC5" w14:textId="77777777" w:rsidR="00EC0BC4" w:rsidRDefault="00EC0B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73A6" w14:textId="77777777" w:rsidR="00EC0BC4" w:rsidRDefault="00EC0B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14F1" w14:textId="77777777" w:rsidR="00EC0BC4" w:rsidRDefault="00EC0B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8FB"/>
    <w:multiLevelType w:val="multilevel"/>
    <w:tmpl w:val="45FE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4C7"/>
    <w:multiLevelType w:val="multilevel"/>
    <w:tmpl w:val="4C8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47A81"/>
    <w:multiLevelType w:val="multilevel"/>
    <w:tmpl w:val="E42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61D92"/>
    <w:multiLevelType w:val="multilevel"/>
    <w:tmpl w:val="4A6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4B0"/>
    <w:multiLevelType w:val="multilevel"/>
    <w:tmpl w:val="B3E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E18BB"/>
    <w:multiLevelType w:val="multilevel"/>
    <w:tmpl w:val="D94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F7B1A"/>
    <w:multiLevelType w:val="multilevel"/>
    <w:tmpl w:val="CFFC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83BD7"/>
    <w:multiLevelType w:val="multilevel"/>
    <w:tmpl w:val="B258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146A7"/>
    <w:multiLevelType w:val="multilevel"/>
    <w:tmpl w:val="57BA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A074E"/>
    <w:multiLevelType w:val="multilevel"/>
    <w:tmpl w:val="C5E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34840"/>
    <w:multiLevelType w:val="multilevel"/>
    <w:tmpl w:val="FBE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D49FB"/>
    <w:multiLevelType w:val="multilevel"/>
    <w:tmpl w:val="B32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05B87"/>
    <w:multiLevelType w:val="multilevel"/>
    <w:tmpl w:val="4578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311A12"/>
    <w:multiLevelType w:val="multilevel"/>
    <w:tmpl w:val="C462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12542"/>
    <w:multiLevelType w:val="multilevel"/>
    <w:tmpl w:val="207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60A7E"/>
    <w:multiLevelType w:val="multilevel"/>
    <w:tmpl w:val="5024C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34029"/>
    <w:multiLevelType w:val="multilevel"/>
    <w:tmpl w:val="300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5545F"/>
    <w:multiLevelType w:val="multilevel"/>
    <w:tmpl w:val="0756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F75EE"/>
    <w:multiLevelType w:val="multilevel"/>
    <w:tmpl w:val="EF9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A0582"/>
    <w:multiLevelType w:val="multilevel"/>
    <w:tmpl w:val="13587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3274B"/>
    <w:multiLevelType w:val="multilevel"/>
    <w:tmpl w:val="28B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0429D7"/>
    <w:multiLevelType w:val="multilevel"/>
    <w:tmpl w:val="BF04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4753B"/>
    <w:multiLevelType w:val="multilevel"/>
    <w:tmpl w:val="46823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56000"/>
    <w:multiLevelType w:val="multilevel"/>
    <w:tmpl w:val="710C3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F2368"/>
    <w:multiLevelType w:val="multilevel"/>
    <w:tmpl w:val="F20C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543529">
    <w:abstractNumId w:val="12"/>
  </w:num>
  <w:num w:numId="2" w16cid:durableId="1133016344">
    <w:abstractNumId w:val="3"/>
  </w:num>
  <w:num w:numId="3" w16cid:durableId="775562622">
    <w:abstractNumId w:val="24"/>
  </w:num>
  <w:num w:numId="4" w16cid:durableId="1655521216">
    <w:abstractNumId w:val="1"/>
  </w:num>
  <w:num w:numId="5" w16cid:durableId="660278699">
    <w:abstractNumId w:val="17"/>
  </w:num>
  <w:num w:numId="6" w16cid:durableId="1486125459">
    <w:abstractNumId w:val="6"/>
  </w:num>
  <w:num w:numId="7" w16cid:durableId="758522622">
    <w:abstractNumId w:val="13"/>
  </w:num>
  <w:num w:numId="8" w16cid:durableId="403720862">
    <w:abstractNumId w:val="8"/>
  </w:num>
  <w:num w:numId="9" w16cid:durableId="1048185988">
    <w:abstractNumId w:val="15"/>
  </w:num>
  <w:num w:numId="10" w16cid:durableId="1955359848">
    <w:abstractNumId w:val="14"/>
  </w:num>
  <w:num w:numId="11" w16cid:durableId="1392193641">
    <w:abstractNumId w:val="5"/>
  </w:num>
  <w:num w:numId="12" w16cid:durableId="2017033992">
    <w:abstractNumId w:val="19"/>
  </w:num>
  <w:num w:numId="13" w16cid:durableId="1330132143">
    <w:abstractNumId w:val="10"/>
  </w:num>
  <w:num w:numId="14" w16cid:durableId="1919709496">
    <w:abstractNumId w:val="20"/>
  </w:num>
  <w:num w:numId="15" w16cid:durableId="1001008185">
    <w:abstractNumId w:val="7"/>
  </w:num>
  <w:num w:numId="16" w16cid:durableId="854156418">
    <w:abstractNumId w:val="11"/>
  </w:num>
  <w:num w:numId="17" w16cid:durableId="2028552922">
    <w:abstractNumId w:val="2"/>
  </w:num>
  <w:num w:numId="18" w16cid:durableId="1671634747">
    <w:abstractNumId w:val="22"/>
  </w:num>
  <w:num w:numId="19" w16cid:durableId="22484408">
    <w:abstractNumId w:val="16"/>
  </w:num>
  <w:num w:numId="20" w16cid:durableId="1444499414">
    <w:abstractNumId w:val="18"/>
  </w:num>
  <w:num w:numId="21" w16cid:durableId="78674034">
    <w:abstractNumId w:val="0"/>
  </w:num>
  <w:num w:numId="22" w16cid:durableId="1532381993">
    <w:abstractNumId w:val="4"/>
  </w:num>
  <w:num w:numId="23" w16cid:durableId="761805587">
    <w:abstractNumId w:val="9"/>
  </w:num>
  <w:num w:numId="24" w16cid:durableId="2143648335">
    <w:abstractNumId w:val="23"/>
  </w:num>
  <w:num w:numId="25" w16cid:durableId="19441496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E02"/>
    <w:rsid w:val="00020E6F"/>
    <w:rsid w:val="0003617F"/>
    <w:rsid w:val="0005308D"/>
    <w:rsid w:val="00071927"/>
    <w:rsid w:val="00094506"/>
    <w:rsid w:val="000B2761"/>
    <w:rsid w:val="000E1963"/>
    <w:rsid w:val="00136052"/>
    <w:rsid w:val="00164B00"/>
    <w:rsid w:val="001C3AD1"/>
    <w:rsid w:val="00232125"/>
    <w:rsid w:val="00251276"/>
    <w:rsid w:val="002B2740"/>
    <w:rsid w:val="002D02DE"/>
    <w:rsid w:val="002D6901"/>
    <w:rsid w:val="002E687E"/>
    <w:rsid w:val="00332980"/>
    <w:rsid w:val="00374B99"/>
    <w:rsid w:val="004266DD"/>
    <w:rsid w:val="00584A7E"/>
    <w:rsid w:val="005F2E02"/>
    <w:rsid w:val="00641952"/>
    <w:rsid w:val="006806FF"/>
    <w:rsid w:val="006A6A67"/>
    <w:rsid w:val="006E5870"/>
    <w:rsid w:val="0072614D"/>
    <w:rsid w:val="0076766F"/>
    <w:rsid w:val="0084287B"/>
    <w:rsid w:val="00846B68"/>
    <w:rsid w:val="00953B68"/>
    <w:rsid w:val="009C748C"/>
    <w:rsid w:val="00CA1240"/>
    <w:rsid w:val="00CA466B"/>
    <w:rsid w:val="00CD6759"/>
    <w:rsid w:val="00D6155E"/>
    <w:rsid w:val="00D87F72"/>
    <w:rsid w:val="00DD35F9"/>
    <w:rsid w:val="00EC0BC4"/>
    <w:rsid w:val="00F26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9BD98"/>
  <w15:chartTrackingRefBased/>
  <w15:docId w15:val="{4AAED232-737A-48BA-B684-A1ECFA3D7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052"/>
    <w:rPr>
      <w:sz w:val="26"/>
      <w:lang w:val="vi-VN"/>
    </w:rPr>
  </w:style>
  <w:style w:type="paragraph" w:styleId="Heading1">
    <w:name w:val="heading 1"/>
    <w:basedOn w:val="Normal"/>
    <w:next w:val="Normal"/>
    <w:link w:val="Heading1Char"/>
    <w:uiPriority w:val="9"/>
    <w:qFormat/>
    <w:rsid w:val="00584A7E"/>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584A7E"/>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D87F72"/>
    <w:pPr>
      <w:keepNext/>
      <w:keepLines/>
      <w:spacing w:before="40" w:after="0"/>
      <w:outlineLvl w:val="2"/>
    </w:pPr>
    <w:rPr>
      <w:rFonts w:asciiTheme="majorHAnsi" w:eastAsiaTheme="majorEastAsia" w:hAnsiTheme="majorHAnsi" w:cstheme="majorBidi"/>
      <w:b/>
      <w:color w:val="1F3763" w:themeColor="accent1" w:themeShade="7F"/>
      <w:szCs w:val="24"/>
    </w:rPr>
  </w:style>
  <w:style w:type="paragraph" w:styleId="Heading4">
    <w:name w:val="heading 4"/>
    <w:basedOn w:val="Normal"/>
    <w:next w:val="Normal"/>
    <w:link w:val="Heading4Char"/>
    <w:uiPriority w:val="9"/>
    <w:qFormat/>
    <w:rsid w:val="00DD35F9"/>
    <w:pPr>
      <w:keepNext/>
      <w:keepLines/>
      <w:spacing w:before="120" w:after="0"/>
      <w:ind w:firstLine="284"/>
      <w:jc w:val="both"/>
      <w:outlineLvl w:val="3"/>
    </w:pPr>
    <w:rPr>
      <w:rFonts w:asciiTheme="majorHAnsi" w:eastAsiaTheme="majorEastAsia" w:hAnsiTheme="majorHAnsi" w:cstheme="majorBidi"/>
      <w:b/>
      <w:bCs/>
      <w:i/>
      <w:iCs/>
      <w:color w:val="2F5496" w:themeColor="accent1" w:themeShade="BF"/>
      <w:kern w:val="0"/>
      <w:szCs w:val="24"/>
      <w:lang w:val="en-US"/>
      <w14:ligatures w14:val="none"/>
    </w:rPr>
  </w:style>
  <w:style w:type="paragraph" w:styleId="Heading5">
    <w:name w:val="heading 5"/>
    <w:basedOn w:val="Normal"/>
    <w:next w:val="Normal"/>
    <w:link w:val="Heading5Char"/>
    <w:autoRedefine/>
    <w:uiPriority w:val="9"/>
    <w:unhideWhenUsed/>
    <w:qFormat/>
    <w:rsid w:val="00DD35F9"/>
    <w:pPr>
      <w:keepNext/>
      <w:keepLines/>
      <w:spacing w:before="40" w:after="0"/>
      <w:ind w:firstLine="284"/>
      <w:jc w:val="both"/>
      <w:outlineLvl w:val="4"/>
    </w:pPr>
    <w:rPr>
      <w:rFonts w:asciiTheme="majorHAnsi" w:eastAsiaTheme="majorEastAsia" w:hAnsiTheme="majorHAnsi" w:cstheme="majorBidi"/>
      <w:color w:val="2F5496" w:themeColor="accent1" w:themeShade="BF"/>
      <w:kern w:val="0"/>
      <w:szCs w:val="24"/>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D35F9"/>
    <w:rPr>
      <w:rFonts w:asciiTheme="majorHAnsi" w:eastAsiaTheme="majorEastAsia" w:hAnsiTheme="majorHAnsi" w:cstheme="majorBidi"/>
      <w:b/>
      <w:bCs/>
      <w:i/>
      <w:iCs/>
      <w:color w:val="2F5496" w:themeColor="accent1" w:themeShade="BF"/>
      <w:kern w:val="0"/>
      <w:sz w:val="26"/>
      <w:szCs w:val="24"/>
      <w14:ligatures w14:val="none"/>
    </w:rPr>
  </w:style>
  <w:style w:type="character" w:customStyle="1" w:styleId="Heading5Char">
    <w:name w:val="Heading 5 Char"/>
    <w:basedOn w:val="DefaultParagraphFont"/>
    <w:link w:val="Heading5"/>
    <w:uiPriority w:val="9"/>
    <w:rsid w:val="00DD35F9"/>
    <w:rPr>
      <w:rFonts w:asciiTheme="majorHAnsi" w:eastAsiaTheme="majorEastAsia" w:hAnsiTheme="majorHAnsi" w:cstheme="majorBidi"/>
      <w:color w:val="2F5496" w:themeColor="accent1" w:themeShade="BF"/>
      <w:kern w:val="0"/>
      <w:sz w:val="26"/>
      <w:szCs w:val="24"/>
      <w14:ligatures w14:val="none"/>
    </w:rPr>
  </w:style>
  <w:style w:type="character" w:styleId="Hyperlink">
    <w:name w:val="Hyperlink"/>
    <w:uiPriority w:val="99"/>
    <w:unhideWhenUsed/>
    <w:rsid w:val="00DD35F9"/>
    <w:rPr>
      <w:color w:val="0563C1"/>
      <w:u w:val="single"/>
    </w:rPr>
  </w:style>
  <w:style w:type="paragraph" w:customStyle="1" w:styleId="Content">
    <w:name w:val="Content"/>
    <w:basedOn w:val="Normal"/>
    <w:link w:val="ContentChar"/>
    <w:qFormat/>
    <w:rsid w:val="00DD35F9"/>
    <w:pPr>
      <w:pBdr>
        <w:top w:val="single" w:sz="18" w:space="8" w:color="70AD47" w:themeColor="accent6"/>
        <w:left w:val="single" w:sz="18" w:space="8" w:color="70AD47" w:themeColor="accent6"/>
        <w:bottom w:val="single" w:sz="18" w:space="8" w:color="70AD47" w:themeColor="accent6"/>
        <w:right w:val="single" w:sz="18" w:space="8" w:color="70AD47" w:themeColor="accent6"/>
      </w:pBdr>
      <w:shd w:val="clear" w:color="auto" w:fill="FDFDFD"/>
      <w:spacing w:before="120" w:after="0" w:line="240" w:lineRule="auto"/>
      <w:ind w:left="851"/>
    </w:pPr>
    <w:rPr>
      <w:rFonts w:ascii="Courier New" w:eastAsiaTheme="minorEastAsia" w:hAnsi="Courier New" w:cs="Courier New"/>
      <w:kern w:val="0"/>
      <w:szCs w:val="20"/>
      <w14:ligatures w14:val="none"/>
    </w:rPr>
  </w:style>
  <w:style w:type="character" w:customStyle="1" w:styleId="ContentChar">
    <w:name w:val="Content Char"/>
    <w:basedOn w:val="DefaultParagraphFont"/>
    <w:link w:val="Content"/>
    <w:rsid w:val="00DD35F9"/>
    <w:rPr>
      <w:rFonts w:ascii="Courier New" w:eastAsiaTheme="minorEastAsia" w:hAnsi="Courier New" w:cs="Courier New"/>
      <w:kern w:val="0"/>
      <w:szCs w:val="20"/>
      <w:shd w:val="clear" w:color="auto" w:fill="FDFDFD"/>
      <w:lang w:val="vi-VN"/>
      <w14:ligatures w14:val="none"/>
    </w:rPr>
  </w:style>
  <w:style w:type="paragraph" w:customStyle="1" w:styleId="Code1-Python">
    <w:name w:val="Code1-Python"/>
    <w:basedOn w:val="Normal"/>
    <w:link w:val="Code1-PythonChar"/>
    <w:qFormat/>
    <w:rsid w:val="00DD35F9"/>
    <w:pPr>
      <w:pBdr>
        <w:top w:val="single" w:sz="6" w:space="8" w:color="CCCCCC"/>
        <w:left w:val="single" w:sz="36" w:space="8" w:color="FFC000"/>
        <w:bottom w:val="single" w:sz="6" w:space="8" w:color="CCCCCC"/>
        <w:right w:val="single" w:sz="6" w:space="8" w:color="CCCCCC"/>
      </w:pBdr>
      <w:shd w:val="clear" w:color="auto" w:fill="FDFDFD"/>
      <w:spacing w:before="120" w:after="0" w:line="240" w:lineRule="auto"/>
      <w:ind w:left="851"/>
    </w:pPr>
    <w:rPr>
      <w:rFonts w:ascii="Courier New" w:eastAsia="Times New Roman" w:hAnsi="Courier New" w:cs="Courier New"/>
      <w:kern w:val="0"/>
      <w:szCs w:val="20"/>
      <w:lang w:val="en-US"/>
      <w14:ligatures w14:val="none"/>
    </w:rPr>
  </w:style>
  <w:style w:type="character" w:customStyle="1" w:styleId="Code1-PythonChar">
    <w:name w:val="Code1-Python Char"/>
    <w:basedOn w:val="DefaultParagraphFont"/>
    <w:link w:val="Code1-Python"/>
    <w:rsid w:val="00DD35F9"/>
    <w:rPr>
      <w:rFonts w:ascii="Courier New" w:eastAsia="Times New Roman" w:hAnsi="Courier New" w:cs="Courier New"/>
      <w:kern w:val="0"/>
      <w:szCs w:val="20"/>
      <w:shd w:val="clear" w:color="auto" w:fill="FDFDFD"/>
      <w14:ligatures w14:val="none"/>
    </w:rPr>
  </w:style>
  <w:style w:type="paragraph" w:customStyle="1" w:styleId="P1">
    <w:name w:val="P1"/>
    <w:basedOn w:val="Normal"/>
    <w:link w:val="P1Char"/>
    <w:qFormat/>
    <w:rsid w:val="00DD35F9"/>
    <w:pPr>
      <w:spacing w:before="120" w:after="0" w:line="240" w:lineRule="auto"/>
      <w:ind w:firstLine="539"/>
      <w:jc w:val="both"/>
    </w:pPr>
    <w:rPr>
      <w:rFonts w:asciiTheme="majorHAnsi" w:hAnsiTheme="majorHAnsi"/>
      <w:kern w:val="0"/>
      <w:sz w:val="28"/>
      <w:lang w:val="en-US"/>
      <w14:ligatures w14:val="none"/>
    </w:rPr>
  </w:style>
  <w:style w:type="character" w:customStyle="1" w:styleId="P1Char">
    <w:name w:val="P1 Char"/>
    <w:basedOn w:val="DefaultParagraphFont"/>
    <w:link w:val="P1"/>
    <w:rsid w:val="00DD35F9"/>
    <w:rPr>
      <w:rFonts w:asciiTheme="majorHAnsi" w:hAnsiTheme="majorHAnsi"/>
      <w:kern w:val="0"/>
      <w:sz w:val="28"/>
      <w14:ligatures w14:val="none"/>
    </w:rPr>
  </w:style>
  <w:style w:type="paragraph" w:styleId="Header">
    <w:name w:val="header"/>
    <w:basedOn w:val="Normal"/>
    <w:link w:val="HeaderChar"/>
    <w:uiPriority w:val="99"/>
    <w:unhideWhenUsed/>
    <w:rsid w:val="00DD3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5F9"/>
    <w:rPr>
      <w:lang w:val="vi-VN"/>
    </w:rPr>
  </w:style>
  <w:style w:type="paragraph" w:styleId="Footer">
    <w:name w:val="footer"/>
    <w:basedOn w:val="Normal"/>
    <w:link w:val="FooterChar"/>
    <w:uiPriority w:val="99"/>
    <w:unhideWhenUsed/>
    <w:rsid w:val="00DD3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5F9"/>
    <w:rPr>
      <w:lang w:val="vi-VN"/>
    </w:rPr>
  </w:style>
  <w:style w:type="character" w:customStyle="1" w:styleId="Heading2Char">
    <w:name w:val="Heading 2 Char"/>
    <w:basedOn w:val="DefaultParagraphFont"/>
    <w:link w:val="Heading2"/>
    <w:uiPriority w:val="9"/>
    <w:rsid w:val="00584A7E"/>
    <w:rPr>
      <w:rFonts w:asciiTheme="majorHAnsi" w:eastAsiaTheme="majorEastAsia" w:hAnsiTheme="majorHAnsi" w:cstheme="majorBidi"/>
      <w:b/>
      <w:color w:val="2F5496" w:themeColor="accent1" w:themeShade="BF"/>
      <w:sz w:val="28"/>
      <w:szCs w:val="26"/>
      <w:lang w:val="vi-VN"/>
    </w:rPr>
  </w:style>
  <w:style w:type="character" w:customStyle="1" w:styleId="Heading3Char">
    <w:name w:val="Heading 3 Char"/>
    <w:basedOn w:val="DefaultParagraphFont"/>
    <w:link w:val="Heading3"/>
    <w:uiPriority w:val="9"/>
    <w:rsid w:val="00D87F72"/>
    <w:rPr>
      <w:rFonts w:asciiTheme="majorHAnsi" w:eastAsiaTheme="majorEastAsia" w:hAnsiTheme="majorHAnsi" w:cstheme="majorBidi"/>
      <w:b/>
      <w:color w:val="1F3763" w:themeColor="accent1" w:themeShade="7F"/>
      <w:sz w:val="26"/>
      <w:szCs w:val="24"/>
      <w:lang w:val="vi-VN"/>
    </w:rPr>
  </w:style>
  <w:style w:type="character" w:customStyle="1" w:styleId="Heading1Char">
    <w:name w:val="Heading 1 Char"/>
    <w:basedOn w:val="DefaultParagraphFont"/>
    <w:link w:val="Heading1"/>
    <w:uiPriority w:val="9"/>
    <w:rsid w:val="00584A7E"/>
    <w:rPr>
      <w:rFonts w:asciiTheme="majorHAnsi" w:eastAsiaTheme="majorEastAsia" w:hAnsiTheme="majorHAnsi" w:cstheme="majorBidi"/>
      <w:b/>
      <w:color w:val="2F5496" w:themeColor="accent1" w:themeShade="BF"/>
      <w:sz w:val="32"/>
      <w:szCs w:val="32"/>
      <w:lang w:val="vi-VN"/>
    </w:rPr>
  </w:style>
  <w:style w:type="paragraph" w:customStyle="1" w:styleId="Code1-Python-Prompt">
    <w:name w:val="Code1-Python-Prompt"/>
    <w:basedOn w:val="Code1-Python"/>
    <w:link w:val="Code1-Python-PromptChar"/>
    <w:qFormat/>
    <w:rsid w:val="00DD35F9"/>
    <w:pPr>
      <w:pBdr>
        <w:right w:val="single" w:sz="36" w:space="8" w:color="FFC000"/>
      </w:pBdr>
      <w:ind w:right="238"/>
    </w:pPr>
  </w:style>
  <w:style w:type="character" w:customStyle="1" w:styleId="Code1-Python-PromptChar">
    <w:name w:val="Code1-Python-Prompt Char"/>
    <w:basedOn w:val="Code1-PythonChar"/>
    <w:link w:val="Code1-Python-Prompt"/>
    <w:rsid w:val="00DD35F9"/>
    <w:rPr>
      <w:rFonts w:ascii="Courier New" w:eastAsia="Times New Roman" w:hAnsi="Courier New" w:cs="Courier New"/>
      <w:kern w:val="0"/>
      <w:szCs w:val="20"/>
      <w:shd w:val="clear" w:color="auto" w:fill="FDFDFD"/>
      <w14:ligatures w14:val="none"/>
    </w:rPr>
  </w:style>
  <w:style w:type="paragraph" w:customStyle="1" w:styleId="Out1">
    <w:name w:val="Out1"/>
    <w:basedOn w:val="Normal"/>
    <w:link w:val="Out1Char"/>
    <w:qFormat/>
    <w:rsid w:val="002D6901"/>
    <w:pPr>
      <w:pBdr>
        <w:top w:val="single" w:sz="12" w:space="1" w:color="C00000"/>
        <w:left w:val="single" w:sz="12" w:space="4" w:color="C00000"/>
        <w:bottom w:val="single" w:sz="12" w:space="1" w:color="C00000"/>
        <w:right w:val="single" w:sz="12" w:space="4" w:color="C00000"/>
      </w:pBdr>
      <w:shd w:val="clear" w:color="auto" w:fill="FFFFFF"/>
      <w:wordWrap w:val="0"/>
      <w:spacing w:before="120" w:after="0" w:line="240" w:lineRule="auto"/>
      <w:ind w:left="709" w:right="96"/>
      <w:jc w:val="both"/>
    </w:pPr>
    <w:rPr>
      <w:rFonts w:ascii="Lucida Console" w:eastAsia="Times New Roman" w:hAnsi="Lucida Console" w:cs="Courier New"/>
      <w:color w:val="000000"/>
      <w:kern w:val="0"/>
      <w:sz w:val="20"/>
      <w:szCs w:val="20"/>
      <w:bdr w:val="none" w:sz="0" w:space="0" w:color="auto" w:frame="1"/>
      <w:lang w:val="en-US"/>
      <w14:ligatures w14:val="none"/>
    </w:rPr>
  </w:style>
  <w:style w:type="character" w:customStyle="1" w:styleId="Out1Char">
    <w:name w:val="Out1 Char"/>
    <w:basedOn w:val="DefaultParagraphFont"/>
    <w:link w:val="Out1"/>
    <w:rsid w:val="002D6901"/>
    <w:rPr>
      <w:rFonts w:ascii="Lucida Console" w:eastAsia="Times New Roman" w:hAnsi="Lucida Console" w:cs="Courier New"/>
      <w:color w:val="000000"/>
      <w:kern w:val="0"/>
      <w:sz w:val="20"/>
      <w:szCs w:val="20"/>
      <w:bdr w:val="none" w:sz="0" w:space="0" w:color="auto" w:frame="1"/>
      <w:shd w:val="clear" w:color="auto" w:fill="FFFFFF"/>
      <w14:ligatures w14:val="none"/>
    </w:rPr>
  </w:style>
  <w:style w:type="paragraph" w:styleId="Title">
    <w:name w:val="Title"/>
    <w:basedOn w:val="Normal"/>
    <w:next w:val="Normal"/>
    <w:link w:val="TitleChar"/>
    <w:uiPriority w:val="10"/>
    <w:qFormat/>
    <w:rsid w:val="00584A7E"/>
    <w:pPr>
      <w:spacing w:after="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584A7E"/>
    <w:rPr>
      <w:rFonts w:asciiTheme="majorHAnsi" w:eastAsiaTheme="majorEastAsia" w:hAnsiTheme="majorHAnsi" w:cstheme="majorBidi"/>
      <w:b/>
      <w:spacing w:val="-10"/>
      <w:kern w:val="28"/>
      <w:sz w:val="56"/>
      <w:szCs w:val="56"/>
      <w:lang w:val="vi-VN"/>
    </w:rPr>
  </w:style>
  <w:style w:type="character" w:styleId="UnresolvedMention">
    <w:name w:val="Unresolved Mention"/>
    <w:basedOn w:val="DefaultParagraphFont"/>
    <w:uiPriority w:val="99"/>
    <w:semiHidden/>
    <w:unhideWhenUsed/>
    <w:rsid w:val="00EC0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016984">
      <w:bodyDiv w:val="1"/>
      <w:marLeft w:val="0"/>
      <w:marRight w:val="0"/>
      <w:marTop w:val="0"/>
      <w:marBottom w:val="0"/>
      <w:divBdr>
        <w:top w:val="none" w:sz="0" w:space="0" w:color="auto"/>
        <w:left w:val="none" w:sz="0" w:space="0" w:color="auto"/>
        <w:bottom w:val="none" w:sz="0" w:space="0" w:color="auto"/>
        <w:right w:val="none" w:sz="0" w:space="0" w:color="auto"/>
      </w:divBdr>
    </w:div>
    <w:div w:id="173697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xmyworkspace.com/epr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Custom%20Office%20Templates\MKS_Template_1_ePR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MKS_Template_1_ePRO.dotx</Template>
  <TotalTime>16</TotalTime>
  <Pages>5</Pages>
  <Words>860</Words>
  <Characters>4903</Characters>
  <Application>Microsoft Office Word</Application>
  <DocSecurity>0</DocSecurity>
  <Lines>40</Lines>
  <Paragraphs>11</Paragraphs>
  <ScaleCrop>false</ScaleCrop>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Thach Le</dc:creator>
  <cp:keywords/>
  <dc:description/>
  <cp:lastModifiedBy>Thach Le</cp:lastModifiedBy>
  <cp:revision>8</cp:revision>
  <dcterms:created xsi:type="dcterms:W3CDTF">2026-09-21T15:48:00Z</dcterms:created>
  <dcterms:modified xsi:type="dcterms:W3CDTF">2026-09-22T07:56:00Z</dcterms:modified>
</cp:coreProperties>
</file>